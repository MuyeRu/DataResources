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68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90"/>
      </w:tblGrid>
      <w:tr w:rsidR="000A18AF" w:rsidRPr="004A3B4E" w14:paraId="39234E7D" w14:textId="77777777" w:rsidTr="009E71D9">
        <w:trPr>
          <w:trHeight w:val="270"/>
        </w:trPr>
        <w:tc>
          <w:tcPr>
            <w:tcW w:w="10890" w:type="dxa"/>
          </w:tcPr>
          <w:p w14:paraId="750FFC7F" w14:textId="45E8E78B" w:rsidR="000A18AF" w:rsidRPr="001E79F0" w:rsidRDefault="000A18AF" w:rsidP="001124E8">
            <w:pPr>
              <w:ind w:right="432"/>
              <w:jc w:val="center"/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</w:pPr>
            <w:r w:rsidRPr="001E79F0"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  <w:t>PROFESSIONAL EXPERIENCES</w:t>
            </w:r>
          </w:p>
          <w:p w14:paraId="52EB369E" w14:textId="549CF072" w:rsidR="00A31536" w:rsidRPr="00C4413D" w:rsidRDefault="00456D96" w:rsidP="00C4413D">
            <w:pPr>
              <w:ind w:right="-101" w:hanging="115"/>
              <w:rPr>
                <w:rFonts w:ascii="Garamond" w:hAnsi="Garamond"/>
                <w:b/>
                <w:sz w:val="21"/>
                <w:szCs w:val="21"/>
                <w:lang w:eastAsia="zh-CN"/>
              </w:rPr>
            </w:pPr>
            <w:bookmarkStart w:id="0" w:name="OLE_LINK19"/>
            <w:bookmarkStart w:id="1" w:name="OLE_LINK20"/>
            <w:r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Weather </w:t>
            </w:r>
            <w:r w:rsidR="00814FD9">
              <w:rPr>
                <w:rFonts w:ascii="Garamond" w:hAnsi="Garamond"/>
                <w:b/>
                <w:sz w:val="21"/>
                <w:szCs w:val="21"/>
                <w:lang w:eastAsia="zh-CN"/>
              </w:rPr>
              <w:t>Predicative Modeling</w:t>
            </w:r>
            <w:r w:rsidR="00555144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</w:t>
            </w:r>
            <w:r w:rsidR="00814FD9">
              <w:rPr>
                <w:rFonts w:ascii="Garamond" w:hAnsi="Garamond"/>
                <w:b/>
                <w:sz w:val="21"/>
                <w:szCs w:val="21"/>
                <w:lang w:eastAsia="zh-CN"/>
              </w:rPr>
              <w:t>Lead</w:t>
            </w:r>
            <w:r w:rsidR="00702A06" w:rsidRPr="004A3B4E">
              <w:rPr>
                <w:rFonts w:ascii="Garamond" w:hAnsi="Garamond"/>
                <w:bCs/>
                <w:sz w:val="21"/>
                <w:szCs w:val="21"/>
                <w:lang w:eastAsia="zh-CN"/>
              </w:rPr>
              <w:t>, Morgan Stanley, NY, USA</w:t>
            </w:r>
            <w:r w:rsidR="00107CA7">
              <w:rPr>
                <w:rFonts w:ascii="Garamond" w:hAnsi="Garamond"/>
                <w:bCs/>
                <w:sz w:val="21"/>
                <w:szCs w:val="21"/>
                <w:lang w:eastAsia="zh-CN"/>
              </w:rPr>
              <w:t xml:space="preserve">               </w:t>
            </w:r>
            <w:r w:rsidR="00702A06" w:rsidRPr="004A3B4E">
              <w:rPr>
                <w:rFonts w:ascii="Garamond" w:hAnsi="Garamond"/>
                <w:bCs/>
                <w:sz w:val="21"/>
                <w:szCs w:val="21"/>
                <w:lang w:eastAsia="zh-CN"/>
              </w:rPr>
              <w:t xml:space="preserve">       </w:t>
            </w:r>
            <w:r w:rsidR="00702A06"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               </w:t>
            </w:r>
            <w:r w:rsidR="00702A06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        </w:t>
            </w:r>
            <w:r w:rsidR="00687B69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        </w:t>
            </w:r>
            <w:r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              </w:t>
            </w:r>
            <w:r w:rsidR="00702A06"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>Mar 2022 – present</w:t>
            </w:r>
          </w:p>
          <w:p w14:paraId="0FDB33A7" w14:textId="77777777" w:rsidR="002103DF" w:rsidRPr="002103DF" w:rsidRDefault="00A31536" w:rsidP="002103DF">
            <w:pPr>
              <w:tabs>
                <w:tab w:val="left" w:pos="433"/>
              </w:tabs>
              <w:spacing w:before="40"/>
              <w:ind w:right="-115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>Lead development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,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 enhancement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, and innovation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 of</w:t>
            </w:r>
            <w:r w:rsidR="002103DF">
              <w:t xml:space="preserve"> 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weather-driven fundamental models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 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used 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>across</w:t>
            </w:r>
            <w:r w:rsidR="00E14707"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 commodities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 and equity 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trading</w:t>
            </w:r>
            <w:r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. </w:t>
            </w:r>
            <w:r w:rsidR="002103DF">
              <w:t xml:space="preserve"> </w:t>
            </w:r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Partner with Trading, </w:t>
            </w:r>
            <w:proofErr w:type="spellStart"/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Strats</w:t>
            </w:r>
            <w:proofErr w:type="spellEnd"/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 xml:space="preserve">, and Research to translate weather and climate signals into actionable market </w:t>
            </w:r>
            <w:proofErr w:type="spellStart"/>
            <w:r w:rsidR="002103DF" w:rsidRPr="002103DF">
              <w:rPr>
                <w:rFonts w:ascii="Garamond" w:hAnsi="Garamond"/>
                <w:sz w:val="20"/>
                <w:szCs w:val="20"/>
                <w:lang w:eastAsia="zh-CN"/>
              </w:rPr>
              <w:t>insights.</w:t>
            </w:r>
          </w:p>
          <w:p w14:paraId="4CD6C643" w14:textId="0C799291" w:rsidR="00ED7594" w:rsidRPr="00B02F47" w:rsidRDefault="007C2B57" w:rsidP="00702A06">
            <w:pPr>
              <w:pStyle w:val="ListParagraph"/>
              <w:numPr>
                <w:ilvl w:val="0"/>
                <w:numId w:val="25"/>
              </w:numPr>
              <w:tabs>
                <w:tab w:val="left" w:pos="433"/>
              </w:tabs>
              <w:spacing w:before="40"/>
              <w:ind w:left="163" w:right="-115" w:hanging="270"/>
              <w:contextualSpacing w:val="0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proofErr w:type="spellEnd"/>
            <w:r w:rsidRPr="007C2B57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Weather &amp; Climate Modeling</w:t>
            </w:r>
            <w:r w:rsidR="00AA2720" w:rsidRPr="00B02F47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: </w:t>
            </w:r>
          </w:p>
          <w:p w14:paraId="699A0DAC" w14:textId="3A56D033" w:rsidR="00647657" w:rsidRDefault="00D1659A" w:rsidP="00296AA6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L</w:t>
            </w:r>
            <w:r w:rsidR="001C5881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ead in-house</w:t>
            </w: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w</w:t>
            </w:r>
            <w:r w:rsidR="0012389C" w:rsidRPr="0012389C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eather AI </w:t>
            </w:r>
            <w:r w:rsidR="001C5881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capability build-out</w:t>
            </w:r>
            <w:r w:rsidR="0012389C">
              <w:rPr>
                <w:rFonts w:ascii="Garamond" w:hAnsi="Garamond"/>
                <w:sz w:val="21"/>
                <w:szCs w:val="21"/>
                <w:lang w:eastAsia="zh-CN"/>
              </w:rPr>
              <w:t xml:space="preserve">: </w:t>
            </w:r>
          </w:p>
          <w:p w14:paraId="169ABA19" w14:textId="4B167A9F" w:rsidR="00647657" w:rsidRDefault="001F06A1" w:rsidP="00A25910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Buil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>t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and productionized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i</w:t>
            </w:r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 xml:space="preserve">n-house 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AI </w:t>
            </w:r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>weather model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>s</w:t>
            </w:r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 xml:space="preserve"> (</w:t>
            </w:r>
            <w:proofErr w:type="spellStart"/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>GraphCast</w:t>
            </w:r>
            <w:proofErr w:type="spellEnd"/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>,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Garamond" w:hAnsi="Garamond"/>
                <w:sz w:val="21"/>
                <w:szCs w:val="21"/>
                <w:lang w:eastAsia="zh-CN"/>
              </w:rPr>
              <w:t>Fo</w:t>
            </w:r>
            <w:r w:rsidR="00D60D8F">
              <w:rPr>
                <w:rFonts w:ascii="Garamond" w:hAnsi="Garamond"/>
                <w:sz w:val="21"/>
                <w:szCs w:val="21"/>
                <w:lang w:eastAsia="zh-CN"/>
              </w:rPr>
              <w:t>ur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CastNet</w:t>
            </w:r>
            <w:proofErr w:type="spellEnd"/>
            <w:r w:rsidR="00D60D8F">
              <w:rPr>
                <w:rFonts w:ascii="Garamond" w:hAnsi="Garamond"/>
                <w:sz w:val="21"/>
                <w:szCs w:val="21"/>
                <w:lang w:eastAsia="zh-CN"/>
              </w:rPr>
              <w:t>, etc.</w:t>
            </w:r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>)</w:t>
            </w:r>
            <w:r w:rsidR="00647657">
              <w:rPr>
                <w:rFonts w:ascii="Garamond" w:hAnsi="Garamond"/>
                <w:sz w:val="21"/>
                <w:szCs w:val="21"/>
                <w:lang w:eastAsia="zh-CN"/>
              </w:rPr>
              <w:t xml:space="preserve">; 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>delivering</w:t>
            </w:r>
            <w:r w:rsidR="00647657">
              <w:rPr>
                <w:rFonts w:ascii="Garamond" w:hAnsi="Garamond"/>
                <w:sz w:val="21"/>
                <w:szCs w:val="21"/>
                <w:lang w:eastAsia="zh-CN"/>
              </w:rPr>
              <w:t xml:space="preserve"> daily </w:t>
            </w:r>
            <w:r w:rsid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trading-focused comparative </w:t>
            </w:r>
            <w:r w:rsidR="00647657">
              <w:rPr>
                <w:rFonts w:ascii="Garamond" w:hAnsi="Garamond"/>
                <w:sz w:val="21"/>
                <w:szCs w:val="21"/>
                <w:lang w:eastAsia="zh-CN"/>
              </w:rPr>
              <w:t>views</w:t>
            </w:r>
            <w:r w:rsidR="001C5881">
              <w:t xml:space="preserve"> </w:t>
            </w:r>
            <w:r w:rsidR="001C5881" w:rsidRPr="001C5881">
              <w:rPr>
                <w:rFonts w:ascii="Garamond" w:hAnsi="Garamond"/>
                <w:sz w:val="21"/>
                <w:szCs w:val="21"/>
                <w:lang w:eastAsia="zh-CN"/>
              </w:rPr>
              <w:t>versus vendor forecasts.</w:t>
            </w:r>
          </w:p>
          <w:p w14:paraId="445F60B2" w14:textId="080191FF" w:rsidR="001C5881" w:rsidRDefault="001C5881" w:rsidP="00A25910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Designed and executed systematic </w:t>
            </w:r>
            <w:proofErr w:type="spellStart"/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>backtests</w:t>
            </w:r>
            <w:proofErr w:type="spellEnd"/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 across ISOs/RTOs,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focus</w:t>
            </w:r>
            <w:r w:rsidR="00BC493B">
              <w:rPr>
                <w:rFonts w:ascii="Garamond" w:hAnsi="Garamond"/>
                <w:sz w:val="21"/>
                <w:szCs w:val="21"/>
                <w:lang w:eastAsia="zh-CN"/>
              </w:rPr>
              <w:t>ed</w:t>
            </w: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 on peak demand and extreme</w:t>
            </w:r>
            <w:r w:rsidR="00BC493B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>weather.</w:t>
            </w:r>
          </w:p>
          <w:p w14:paraId="3D539B70" w14:textId="11326C54" w:rsidR="001C5881" w:rsidRDefault="001C5881" w:rsidP="00A25910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Developed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model </w:t>
            </w: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 xml:space="preserve">enhancement frameworks (ensembles, fine-tuning, refreshed inputs) to improve reliability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and interpretability </w:t>
            </w:r>
            <w:r w:rsidRPr="001C5881">
              <w:rPr>
                <w:rFonts w:ascii="Garamond" w:hAnsi="Garamond"/>
                <w:sz w:val="21"/>
                <w:szCs w:val="21"/>
                <w:lang w:eastAsia="zh-CN"/>
              </w:rPr>
              <w:t>in market-critical conditions.</w:t>
            </w:r>
          </w:p>
          <w:p w14:paraId="46B0D9A4" w14:textId="0981E2C2" w:rsidR="00ED7594" w:rsidRDefault="00BC493B" w:rsidP="009138BC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Analyze structural weather price-in</w:t>
            </w:r>
            <w:r w:rsidR="009138BC" w:rsidRPr="009138BC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:</w:t>
            </w:r>
            <w:r w:rsidR="009138BC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814FD9">
              <w:rPr>
                <w:rFonts w:ascii="Garamond" w:hAnsi="Garamond"/>
                <w:sz w:val="21"/>
                <w:szCs w:val="21"/>
                <w:lang w:eastAsia="zh-CN"/>
              </w:rPr>
              <w:t xml:space="preserve">  </w:t>
            </w:r>
            <w:r w:rsidR="00AA2720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AA2720" w:rsidRPr="00647657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</w:p>
          <w:p w14:paraId="11CB3F8D" w14:textId="52480276" w:rsidR="009138BC" w:rsidRPr="00A24D0E" w:rsidRDefault="00B92424" w:rsidP="00BA68AE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Tested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 how variations in </w:t>
            </w:r>
            <w:r w:rsidR="00A82C0E">
              <w:rPr>
                <w:rFonts w:ascii="Garamond" w:hAnsi="Garamond"/>
                <w:sz w:val="21"/>
                <w:szCs w:val="21"/>
                <w:lang w:eastAsia="zh-CN"/>
              </w:rPr>
              <w:t xml:space="preserve">short-term 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weather, </w:t>
            </w:r>
            <w:r w:rsidR="00A82C0E">
              <w:rPr>
                <w:rFonts w:ascii="Garamond" w:hAnsi="Garamond"/>
                <w:sz w:val="21"/>
                <w:szCs w:val="21"/>
                <w:lang w:eastAsia="zh-CN"/>
              </w:rPr>
              <w:t xml:space="preserve">long-term 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climate, and ENSO </w:t>
            </w:r>
            <w:r w:rsidR="00A82C0E">
              <w:rPr>
                <w:rFonts w:ascii="Garamond" w:hAnsi="Garamond"/>
                <w:sz w:val="21"/>
                <w:szCs w:val="21"/>
                <w:lang w:eastAsia="zh-CN"/>
              </w:rPr>
              <w:t>phases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 are “priced in” using weather futures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and 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>regression</w:t>
            </w:r>
            <w:r w:rsid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s </w:t>
            </w:r>
            <w:r w:rsidRPr="00B92424">
              <w:rPr>
                <w:rFonts w:ascii="Garamond" w:hAnsi="Garamond"/>
                <w:sz w:val="21"/>
                <w:szCs w:val="21"/>
                <w:lang w:eastAsia="zh-CN"/>
              </w:rPr>
              <w:t>versus</w:t>
            </w:r>
            <w:r w:rsidR="004B6233">
              <w:rPr>
                <w:rFonts w:ascii="Garamond" w:hAnsi="Garamond"/>
                <w:sz w:val="21"/>
                <w:szCs w:val="21"/>
                <w:lang w:eastAsia="zh-CN"/>
              </w:rPr>
              <w:t xml:space="preserve"> realized weather</w:t>
            </w:r>
            <w:r w:rsidR="004B6233" w:rsidRPr="004B6233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  <w:r w:rsidR="00A24D0E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9138BC" w:rsidRPr="00A24D0E">
              <w:rPr>
                <w:rFonts w:ascii="Garamond" w:hAnsi="Garamond"/>
                <w:sz w:val="21"/>
                <w:szCs w:val="21"/>
                <w:lang w:eastAsia="zh-CN"/>
              </w:rPr>
              <w:t xml:space="preserve">Investigate </w:t>
            </w:r>
            <w:r w:rsidR="00383E2C" w:rsidRPr="00A24D0E">
              <w:rPr>
                <w:rFonts w:ascii="Garamond" w:hAnsi="Garamond"/>
                <w:sz w:val="21"/>
                <w:szCs w:val="21"/>
                <w:lang w:eastAsia="zh-CN"/>
              </w:rPr>
              <w:t>links</w:t>
            </w:r>
            <w:r w:rsidR="009138BC" w:rsidRPr="00A24D0E">
              <w:rPr>
                <w:rFonts w:ascii="Garamond" w:hAnsi="Garamond"/>
                <w:sz w:val="21"/>
                <w:szCs w:val="21"/>
                <w:lang w:eastAsia="zh-CN"/>
              </w:rPr>
              <w:t xml:space="preserve"> between polar vortex weakening, February cooling, and </w:t>
            </w:r>
            <w:r w:rsidR="00383E2C" w:rsidRPr="00A24D0E">
              <w:rPr>
                <w:rFonts w:ascii="Garamond" w:hAnsi="Garamond"/>
                <w:sz w:val="21"/>
                <w:szCs w:val="21"/>
                <w:lang w:eastAsia="zh-CN"/>
              </w:rPr>
              <w:t>price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s</w:t>
            </w:r>
            <w:r w:rsidR="009138BC" w:rsidRPr="00A24D0E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</w:p>
          <w:p w14:paraId="0FAAFEA7" w14:textId="7775850D" w:rsidR="00C83BC5" w:rsidRPr="00751F99" w:rsidRDefault="00C83BC5" w:rsidP="009138BC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r w:rsidRPr="00751F99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E</w:t>
            </w:r>
            <w:r w:rsidR="00EC58A5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xpand</w:t>
            </w:r>
            <w:r w:rsidRPr="00751F99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EC58A5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a</w:t>
            </w:r>
            <w:r w:rsidRPr="00751F99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lternative weather data</w:t>
            </w:r>
            <w:r w:rsidR="00EC58A5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sets</w:t>
            </w:r>
            <w:r w:rsidRPr="00751F99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:</w:t>
            </w:r>
          </w:p>
          <w:p w14:paraId="0756E13A" w14:textId="4BE1762D" w:rsidR="006E36C3" w:rsidRPr="00C83BC5" w:rsidRDefault="00BC493B" w:rsidP="00BA68AE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Applied and developed</w:t>
            </w:r>
            <w:r w:rsidR="006E36C3" w:rsidRPr="006E36C3">
              <w:rPr>
                <w:rFonts w:ascii="Garamond" w:hAnsi="Garamond"/>
                <w:sz w:val="21"/>
                <w:szCs w:val="21"/>
                <w:lang w:eastAsia="zh-CN"/>
              </w:rPr>
              <w:t xml:space="preserve"> probabilistic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hurricane</w:t>
            </w:r>
            <w:r w:rsidR="006E36C3" w:rsidRPr="006E36C3">
              <w:rPr>
                <w:rFonts w:ascii="Garamond" w:hAnsi="Garamond"/>
                <w:sz w:val="21"/>
                <w:szCs w:val="21"/>
                <w:lang w:eastAsia="zh-CN"/>
              </w:rPr>
              <w:t>-track forecasts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with</w:t>
            </w:r>
            <w:r w:rsidR="006E36C3" w:rsidRPr="006E36C3">
              <w:rPr>
                <w:rFonts w:ascii="Garamond" w:hAnsi="Garamond"/>
                <w:sz w:val="21"/>
                <w:szCs w:val="21"/>
                <w:lang w:eastAsia="zh-CN"/>
              </w:rPr>
              <w:t xml:space="preserve"> real-spatial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infrastructure</w:t>
            </w:r>
            <w:r w:rsidR="006E36C3" w:rsidRPr="006E36C3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</w:p>
          <w:p w14:paraId="200A7305" w14:textId="667E7260" w:rsidR="00C83BC5" w:rsidRDefault="00BC493B" w:rsidP="00BA68AE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Garamond" w:hAnsi="Garamond"/>
                <w:sz w:val="21"/>
                <w:szCs w:val="21"/>
                <w:lang w:eastAsia="zh-CN"/>
              </w:rPr>
              <w:t>Evalauted</w:t>
            </w:r>
            <w:proofErr w:type="spellEnd"/>
            <w:r w:rsidR="00AC1776">
              <w:rPr>
                <w:rFonts w:ascii="Garamond" w:hAnsi="Garamond"/>
                <w:sz w:val="21"/>
                <w:szCs w:val="21"/>
                <w:lang w:eastAsia="zh-CN"/>
              </w:rPr>
              <w:t xml:space="preserve"> value and limitations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AC1776">
              <w:rPr>
                <w:rFonts w:ascii="Garamond" w:hAnsi="Garamond"/>
                <w:sz w:val="21"/>
                <w:szCs w:val="21"/>
                <w:lang w:eastAsia="zh-CN"/>
              </w:rPr>
              <w:t xml:space="preserve">of </w:t>
            </w:r>
            <w:proofErr w:type="spellStart"/>
            <w:r w:rsidR="00751F99">
              <w:rPr>
                <w:rFonts w:ascii="Garamond" w:hAnsi="Garamond"/>
                <w:sz w:val="21"/>
                <w:szCs w:val="21"/>
                <w:lang w:eastAsia="zh-CN"/>
              </w:rPr>
              <w:t>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>ubseasonal</w:t>
            </w:r>
            <w:proofErr w:type="spellEnd"/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>-to-</w:t>
            </w:r>
            <w:r w:rsidR="00751F99">
              <w:rPr>
                <w:rFonts w:ascii="Garamond" w:hAnsi="Garamond"/>
                <w:sz w:val="21"/>
                <w:szCs w:val="21"/>
                <w:lang w:eastAsia="zh-CN"/>
              </w:rPr>
              <w:t>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>easonal forecast</w:t>
            </w:r>
            <w:r w:rsidR="00AC1776">
              <w:rPr>
                <w:rFonts w:ascii="Garamond" w:hAnsi="Garamond"/>
                <w:sz w:val="21"/>
                <w:szCs w:val="21"/>
                <w:lang w:eastAsia="zh-CN"/>
              </w:rPr>
              <w:t>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AC1776">
              <w:rPr>
                <w:rFonts w:ascii="Garamond" w:hAnsi="Garamond"/>
                <w:sz w:val="21"/>
                <w:szCs w:val="21"/>
                <w:lang w:eastAsia="zh-CN"/>
              </w:rPr>
              <w:t>across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AC1776">
              <w:rPr>
                <w:rFonts w:ascii="Garamond" w:hAnsi="Garamond"/>
                <w:sz w:val="21"/>
                <w:szCs w:val="21"/>
                <w:lang w:eastAsia="zh-CN"/>
              </w:rPr>
              <w:t xml:space="preserve">commodities and </w:t>
            </w:r>
            <w:r w:rsidR="006D4967">
              <w:rPr>
                <w:rFonts w:ascii="Garamond" w:hAnsi="Garamond"/>
                <w:sz w:val="21"/>
                <w:szCs w:val="21"/>
                <w:lang w:eastAsia="zh-CN"/>
              </w:rPr>
              <w:t>cross-asset applications</w:t>
            </w:r>
            <w:r w:rsidR="00C83BC5">
              <w:rPr>
                <w:rFonts w:ascii="Garamond" w:hAnsi="Garamond"/>
                <w:sz w:val="21"/>
                <w:szCs w:val="21"/>
                <w:lang w:eastAsia="zh-CN"/>
              </w:rPr>
              <w:t xml:space="preserve">. </w:t>
            </w:r>
          </w:p>
          <w:p w14:paraId="68006AD7" w14:textId="14F03BD8" w:rsidR="008D7B95" w:rsidRPr="00930236" w:rsidRDefault="006211EC" w:rsidP="008D7B95">
            <w:pPr>
              <w:pStyle w:val="ListParagraph"/>
              <w:numPr>
                <w:ilvl w:val="0"/>
                <w:numId w:val="25"/>
              </w:numPr>
              <w:tabs>
                <w:tab w:val="left" w:pos="433"/>
              </w:tabs>
              <w:spacing w:before="40"/>
              <w:ind w:left="163" w:right="-115" w:hanging="270"/>
              <w:contextualSpacing w:val="0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r w:rsidRPr="006211EC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Fundamental Supply</w:t>
            </w:r>
            <w:r w:rsidR="009108A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- </w:t>
            </w:r>
            <w:r w:rsidRPr="006211EC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Demand Model</w:t>
            </w:r>
            <w:r w:rsidR="009108A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ing</w:t>
            </w:r>
            <w:r w:rsidR="008D7B95" w:rsidRPr="0093023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:</w:t>
            </w:r>
          </w:p>
          <w:p w14:paraId="3D516402" w14:textId="5245AEE9" w:rsidR="00CA2298" w:rsidRDefault="009B524A" w:rsidP="008D7B95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Developing </w:t>
            </w:r>
            <w:r w:rsidR="009108A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an </w:t>
            </w: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advanced s</w:t>
            </w:r>
            <w:r w:rsidR="00A23EC1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hort-term l</w:t>
            </w:r>
            <w:r w:rsidR="008D7B95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oad</w:t>
            </w:r>
            <w:r w:rsidR="008D7B95" w:rsidRPr="0093023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forecast</w:t>
            </w:r>
            <w:r w:rsidR="00CC4BDD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9108A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framework</w:t>
            </w:r>
            <w:r w:rsidR="00293C07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:</w:t>
            </w:r>
            <w:r w:rsidR="00CC4BDD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</w:p>
          <w:p w14:paraId="09C602A0" w14:textId="530BF4E8" w:rsidR="005A551B" w:rsidRPr="009108A6" w:rsidRDefault="009108A6" w:rsidP="009108A6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U</w:t>
            </w:r>
            <w:r w:rsidR="00CC4BDD">
              <w:rPr>
                <w:rFonts w:ascii="Garamond" w:hAnsi="Garamond"/>
                <w:sz w:val="21"/>
                <w:szCs w:val="21"/>
                <w:lang w:eastAsia="zh-CN"/>
              </w:rPr>
              <w:t>sing</w:t>
            </w:r>
            <w:r w:rsidR="00CA2298">
              <w:rPr>
                <w:rFonts w:ascii="Garamond" w:hAnsi="Garamond"/>
                <w:sz w:val="21"/>
                <w:szCs w:val="21"/>
                <w:lang w:eastAsia="zh-CN"/>
              </w:rPr>
              <w:t xml:space="preserve"> a </w:t>
            </w:r>
            <w:r w:rsidR="00CC4BDD">
              <w:rPr>
                <w:rFonts w:ascii="Garamond" w:hAnsi="Garamond"/>
                <w:sz w:val="21"/>
                <w:szCs w:val="21"/>
                <w:lang w:eastAsia="zh-CN"/>
              </w:rPr>
              <w:t xml:space="preserve">“like-days” sampling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approach</w:t>
            </w:r>
            <w:r w:rsidR="00CC4BDD">
              <w:rPr>
                <w:rFonts w:ascii="Garamond" w:hAnsi="Garamond"/>
                <w:sz w:val="21"/>
                <w:szCs w:val="21"/>
                <w:lang w:eastAsia="zh-CN"/>
              </w:rPr>
              <w:t xml:space="preserve">, </w:t>
            </w:r>
            <w:r w:rsidR="005A551B">
              <w:rPr>
                <w:rFonts w:ascii="Garamond" w:hAnsi="Garamond"/>
                <w:sz w:val="21"/>
                <w:szCs w:val="21"/>
                <w:lang w:eastAsia="zh-CN"/>
              </w:rPr>
              <w:t>improving</w:t>
            </w:r>
            <w:r w:rsidR="000E5C81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Pr="009108A6">
              <w:rPr>
                <w:rFonts w:ascii="Garamond" w:hAnsi="Garamond"/>
                <w:sz w:val="21"/>
                <w:szCs w:val="21"/>
                <w:lang w:eastAsia="zh-CN"/>
              </w:rPr>
              <w:t>peak-load accuracy and interpretability under extreme temperatures.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</w:p>
          <w:p w14:paraId="3EF87BA3" w14:textId="77777777" w:rsidR="00E025E7" w:rsidRDefault="009108A6" w:rsidP="00E025E7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9108A6">
              <w:rPr>
                <w:rFonts w:ascii="Garamond" w:hAnsi="Garamond"/>
                <w:sz w:val="21"/>
                <w:szCs w:val="21"/>
                <w:lang w:eastAsia="zh-CN"/>
              </w:rPr>
              <w:t>Enhanced model performance through a hybrid statistical</w:t>
            </w:r>
            <w:r w:rsidR="00E025E7">
              <w:rPr>
                <w:rFonts w:ascii="Garamond" w:hAnsi="Garamond"/>
                <w:sz w:val="21"/>
                <w:szCs w:val="21"/>
                <w:lang w:eastAsia="zh-CN"/>
              </w:rPr>
              <w:t>-</w:t>
            </w:r>
            <w:r w:rsidRPr="009108A6">
              <w:rPr>
                <w:rFonts w:ascii="Garamond" w:hAnsi="Garamond"/>
                <w:sz w:val="21"/>
                <w:szCs w:val="21"/>
                <w:lang w:eastAsia="zh-CN"/>
              </w:rPr>
              <w:t xml:space="preserve">ML design, capturing nonlinear effects and cross-hour dependencies for intraday and day-ahead </w:t>
            </w:r>
            <w:proofErr w:type="spellStart"/>
            <w:r w:rsidRPr="009108A6">
              <w:rPr>
                <w:rFonts w:ascii="Garamond" w:hAnsi="Garamond"/>
                <w:sz w:val="21"/>
                <w:szCs w:val="21"/>
                <w:lang w:eastAsia="zh-CN"/>
              </w:rPr>
              <w:t>markets.</w:t>
            </w:r>
            <w:proofErr w:type="spellEnd"/>
          </w:p>
          <w:p w14:paraId="73E19F01" w14:textId="413BC6D3" w:rsidR="00E025E7" w:rsidRPr="00E025E7" w:rsidRDefault="00E025E7" w:rsidP="00E025E7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E025E7">
              <w:rPr>
                <w:rFonts w:ascii="Garamond" w:hAnsi="Garamond"/>
                <w:sz w:val="21"/>
                <w:szCs w:val="21"/>
                <w:lang w:eastAsia="zh-CN"/>
              </w:rPr>
              <w:t xml:space="preserve">Prototyped a spatial load prediction model incorporating high-resolution population distribution to better capture regional demand </w:t>
            </w:r>
            <w:r w:rsidR="00E5405A">
              <w:rPr>
                <w:rFonts w:ascii="Garamond" w:hAnsi="Garamond"/>
                <w:sz w:val="21"/>
                <w:szCs w:val="21"/>
                <w:lang w:eastAsia="zh-CN"/>
              </w:rPr>
              <w:t>drivers</w:t>
            </w:r>
            <w:r w:rsidRPr="00E025E7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</w:p>
          <w:p w14:paraId="63D51F18" w14:textId="4FE2295A" w:rsidR="00F80859" w:rsidRDefault="00CC4BDD" w:rsidP="008D7B95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Improv</w:t>
            </w:r>
            <w:r w:rsidR="00E5405A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ed</w:t>
            </w:r>
            <w:r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c</w:t>
            </w:r>
            <w:r w:rsidR="008D7B95" w:rsidRPr="00930236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rop yield </w:t>
            </w:r>
            <w:r w:rsidR="005D0AB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forecasting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 xml:space="preserve">: </w:t>
            </w:r>
          </w:p>
          <w:p w14:paraId="30DEA22D" w14:textId="6BB60F2A" w:rsidR="008D7B95" w:rsidRDefault="00C73EAA" w:rsidP="00BA68AE">
            <w:pPr>
              <w:pStyle w:val="ListParagraph"/>
              <w:numPr>
                <w:ilvl w:val="3"/>
                <w:numId w:val="36"/>
              </w:numPr>
              <w:tabs>
                <w:tab w:val="left" w:pos="876"/>
              </w:tabs>
              <w:ind w:left="612" w:right="-111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I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>ntegrat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ed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nonlinear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 xml:space="preserve"> temperature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-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>extreme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effects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61406E">
              <w:rPr>
                <w:rFonts w:ascii="Garamond" w:hAnsi="Garamond"/>
                <w:sz w:val="21"/>
                <w:szCs w:val="21"/>
                <w:lang w:eastAsia="zh-CN"/>
              </w:rPr>
              <w:t>into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soybean and corn yield models, 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>captur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ing yield </w:t>
            </w:r>
            <w:r w:rsidR="0061406E">
              <w:rPr>
                <w:rFonts w:ascii="Garamond" w:hAnsi="Garamond"/>
                <w:sz w:val="21"/>
                <w:szCs w:val="21"/>
                <w:lang w:eastAsia="zh-CN"/>
              </w:rPr>
              <w:t>losses from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extreme temperatures</w:t>
            </w:r>
            <w:r w:rsidR="0061406E">
              <w:rPr>
                <w:rFonts w:ascii="Garamond" w:hAnsi="Garamond"/>
                <w:sz w:val="21"/>
                <w:szCs w:val="21"/>
                <w:lang w:eastAsia="zh-CN"/>
              </w:rPr>
              <w:t xml:space="preserve"> and 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>i</w:t>
            </w:r>
            <w:r w:rsidR="0061406E">
              <w:rPr>
                <w:rFonts w:ascii="Garamond" w:hAnsi="Garamond"/>
                <w:sz w:val="21"/>
                <w:szCs w:val="21"/>
                <w:lang w:eastAsia="zh-CN"/>
              </w:rPr>
              <w:t>mproving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 xml:space="preserve"> model</w:t>
            </w:r>
            <w:r w:rsidR="00F80859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D547C6">
              <w:rPr>
                <w:rFonts w:ascii="Garamond" w:hAnsi="Garamond"/>
                <w:sz w:val="21"/>
                <w:szCs w:val="21"/>
                <w:lang w:eastAsia="zh-CN"/>
              </w:rPr>
              <w:t>accuracy</w:t>
            </w:r>
            <w:r w:rsidR="008D7B95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8D7B95" w:rsidRPr="009F0184">
              <w:rPr>
                <w:rFonts w:ascii="Garamond" w:hAnsi="Garamond"/>
                <w:sz w:val="21"/>
                <w:szCs w:val="21"/>
                <w:lang w:eastAsia="zh-CN"/>
              </w:rPr>
              <w:t>by 15%</w:t>
            </w:r>
            <w:r w:rsidR="008D7B95" w:rsidRPr="00593DA1">
              <w:rPr>
                <w:rFonts w:ascii="Garamond" w:hAnsi="Garamond"/>
                <w:sz w:val="21"/>
                <w:szCs w:val="21"/>
                <w:lang w:eastAsia="zh-CN"/>
              </w:rPr>
              <w:t xml:space="preserve">. </w:t>
            </w:r>
          </w:p>
          <w:p w14:paraId="544A735F" w14:textId="32593085" w:rsidR="00884ACC" w:rsidRDefault="00C851C2" w:rsidP="00C851C2">
            <w:pPr>
              <w:pStyle w:val="ListParagraph"/>
              <w:numPr>
                <w:ilvl w:val="0"/>
                <w:numId w:val="25"/>
              </w:numPr>
              <w:tabs>
                <w:tab w:val="left" w:pos="433"/>
              </w:tabs>
              <w:spacing w:before="40"/>
              <w:ind w:left="163" w:right="-115" w:hanging="27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C851C2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Long-Term Power Market Scenario</w:t>
            </w:r>
            <w:r w:rsidR="009138BC">
              <w:rPr>
                <w:rFonts w:ascii="Garamond" w:hAnsi="Garamond"/>
                <w:sz w:val="21"/>
                <w:szCs w:val="21"/>
                <w:lang w:eastAsia="zh-CN"/>
              </w:rPr>
              <w:t xml:space="preserve">: </w:t>
            </w:r>
          </w:p>
          <w:p w14:paraId="7A429690" w14:textId="58F7AB83" w:rsidR="005D0ABF" w:rsidRPr="005D0ABF" w:rsidRDefault="005D0ABF" w:rsidP="005D0ABF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spacing w:after="0" w:line="240" w:lineRule="auto"/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5D0AB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Integrated DOE power system models</w:t>
            </w:r>
            <w:r w:rsidRPr="005D0ABF">
              <w:rPr>
                <w:rFonts w:ascii="Garamond" w:hAnsi="Garamond"/>
                <w:sz w:val="21"/>
                <w:szCs w:val="21"/>
                <w:lang w:eastAsia="zh-CN"/>
              </w:rPr>
              <w:t xml:space="preserve"> into internal analytics to assess capacity expansion, data-center growth, and extreme-weather stress scenarios.</w:t>
            </w:r>
          </w:p>
          <w:p w14:paraId="679706C0" w14:textId="152CF9F7" w:rsidR="005D0ABF" w:rsidRPr="005D0ABF" w:rsidRDefault="005D0ABF" w:rsidP="005D0ABF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5D0AB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Built an automated pipeline</w:t>
            </w:r>
            <w:r w:rsidRPr="005D0ABF">
              <w:rPr>
                <w:rFonts w:ascii="Garamond" w:hAnsi="Garamond"/>
                <w:sz w:val="21"/>
                <w:szCs w:val="21"/>
                <w:lang w:eastAsia="zh-CN"/>
              </w:rPr>
              <w:t xml:space="preserve"> enabling Research to run customized long-term supply–demand scenarios.</w:t>
            </w:r>
          </w:p>
          <w:p w14:paraId="18EFC016" w14:textId="32B87678" w:rsidR="005D0ABF" w:rsidRPr="005D0ABF" w:rsidRDefault="005D0ABF" w:rsidP="005D0ABF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43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5D0AB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Primary inventor </w:t>
            </w:r>
            <w:r w:rsidRPr="005D0ABF">
              <w:rPr>
                <w:rFonts w:ascii="Garamond" w:hAnsi="Garamond"/>
                <w:sz w:val="21"/>
                <w:szCs w:val="21"/>
                <w:lang w:eastAsia="zh-CN"/>
              </w:rPr>
              <w:t xml:space="preserve">on awarded patent covering the system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scenario modeling </w:t>
            </w:r>
            <w:r w:rsidRPr="005D0ABF">
              <w:rPr>
                <w:rFonts w:ascii="Garamond" w:hAnsi="Garamond"/>
                <w:sz w:val="21"/>
                <w:szCs w:val="21"/>
                <w:lang w:eastAsia="zh-CN"/>
              </w:rPr>
              <w:t>integration architecture and workflow.</w:t>
            </w:r>
          </w:p>
          <w:p w14:paraId="1A8AE897" w14:textId="438867B8" w:rsidR="002B4B27" w:rsidRDefault="002B4B27" w:rsidP="0070433E">
            <w:pPr>
              <w:spacing w:before="120"/>
              <w:ind w:right="-101"/>
              <w:jc w:val="center"/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</w:pPr>
            <w:r w:rsidRPr="001E79F0"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  <w:t>ACADEMIC</w:t>
            </w:r>
            <w:r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  <w:t xml:space="preserve"> RESEARCH EXPERIENCES</w:t>
            </w:r>
          </w:p>
          <w:p w14:paraId="2588DB8B" w14:textId="70C2BBA5" w:rsidR="00720ADB" w:rsidRPr="00556490" w:rsidRDefault="00720ADB" w:rsidP="009B0363">
            <w:pPr>
              <w:ind w:right="-102" w:hanging="115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4A3B4E">
              <w:rPr>
                <w:rFonts w:ascii="Garamond" w:hAnsi="Garamond"/>
                <w:b/>
                <w:sz w:val="21"/>
                <w:szCs w:val="21"/>
              </w:rPr>
              <w:t>Postdoctoral R</w:t>
            </w:r>
            <w:r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>esearch</w:t>
            </w:r>
            <w:r w:rsidRPr="004A3B4E">
              <w:rPr>
                <w:rFonts w:ascii="Garamond" w:hAnsi="Garamond"/>
                <w:b/>
                <w:sz w:val="21"/>
                <w:szCs w:val="21"/>
              </w:rPr>
              <w:t xml:space="preserve"> Fellow</w:t>
            </w:r>
            <w:r w:rsidR="005123CA">
              <w:rPr>
                <w:rFonts w:ascii="Garamond" w:hAnsi="Garamond"/>
                <w:b/>
                <w:sz w:val="21"/>
                <w:szCs w:val="21"/>
              </w:rPr>
              <w:t xml:space="preserve"> - </w:t>
            </w:r>
            <w:r w:rsidR="00575974">
              <w:rPr>
                <w:rFonts w:ascii="Garamond" w:hAnsi="Garamond"/>
                <w:b/>
                <w:sz w:val="21"/>
                <w:szCs w:val="21"/>
              </w:rPr>
              <w:t>Model</w:t>
            </w:r>
            <w:r w:rsidR="005123CA">
              <w:rPr>
                <w:rFonts w:ascii="Garamond" w:hAnsi="Garamond"/>
                <w:b/>
                <w:sz w:val="21"/>
                <w:szCs w:val="21"/>
              </w:rPr>
              <w:t>ing</w:t>
            </w:r>
            <w:r w:rsidR="005123CA" w:rsidRPr="005123CA">
              <w:rPr>
                <w:rFonts w:ascii="Garamond" w:hAnsi="Garamond"/>
                <w:b/>
                <w:sz w:val="21"/>
                <w:szCs w:val="21"/>
              </w:rPr>
              <w:t xml:space="preserve"> </w:t>
            </w:r>
            <w:r w:rsidR="00575974">
              <w:rPr>
                <w:rFonts w:ascii="Garamond" w:hAnsi="Garamond"/>
                <w:b/>
                <w:sz w:val="21"/>
                <w:szCs w:val="21"/>
              </w:rPr>
              <w:t>E</w:t>
            </w:r>
            <w:r w:rsidR="005123CA" w:rsidRPr="005123CA">
              <w:rPr>
                <w:rFonts w:ascii="Garamond" w:hAnsi="Garamond"/>
                <w:b/>
                <w:sz w:val="21"/>
                <w:szCs w:val="21"/>
              </w:rPr>
              <w:t xml:space="preserve">nergy </w:t>
            </w:r>
            <w:r w:rsidR="00575974">
              <w:rPr>
                <w:rFonts w:ascii="Garamond" w:hAnsi="Garamond"/>
                <w:b/>
                <w:sz w:val="21"/>
                <w:szCs w:val="21"/>
              </w:rPr>
              <w:t>S</w:t>
            </w:r>
            <w:r w:rsidR="005123CA" w:rsidRPr="005123CA">
              <w:rPr>
                <w:rFonts w:ascii="Garamond" w:hAnsi="Garamond"/>
                <w:b/>
                <w:sz w:val="21"/>
                <w:szCs w:val="21"/>
              </w:rPr>
              <w:t>ector</w:t>
            </w:r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>,</w:t>
            </w:r>
            <w:r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</w:t>
            </w:r>
            <w:r w:rsidR="00575974" w:rsidRPr="00575974">
              <w:rPr>
                <w:rFonts w:ascii="Garamond" w:hAnsi="Garamond"/>
                <w:bCs/>
                <w:sz w:val="21"/>
                <w:szCs w:val="21"/>
                <w:lang w:eastAsia="zh-CN"/>
              </w:rPr>
              <w:t xml:space="preserve">Earth Institute, </w:t>
            </w:r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Columbia University, USA </w:t>
            </w:r>
            <w:r w:rsidR="00575974">
              <w:rPr>
                <w:rFonts w:ascii="Garamond" w:hAnsi="Garamond"/>
                <w:sz w:val="21"/>
                <w:szCs w:val="21"/>
                <w:lang w:eastAsia="zh-CN"/>
              </w:rPr>
              <w:t xml:space="preserve">       </w:t>
            </w:r>
            <w:r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Oct 2020 – Mar 2022</w:t>
            </w:r>
          </w:p>
          <w:p w14:paraId="563659D5" w14:textId="77777777" w:rsidR="00B6663C" w:rsidRDefault="00B6663C" w:rsidP="00B6663C">
            <w:pPr>
              <w:pStyle w:val="ListParagraph"/>
              <w:numPr>
                <w:ilvl w:val="2"/>
                <w:numId w:val="25"/>
              </w:numPr>
              <w:spacing w:before="40"/>
              <w:ind w:left="336" w:hanging="18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Studied</w:t>
            </w:r>
            <w:r w:rsidRPr="00595BEB">
              <w:rPr>
                <w:rFonts w:ascii="Garamond" w:hAnsi="Garamond"/>
                <w:sz w:val="21"/>
                <w:szCs w:val="21"/>
                <w:lang w:eastAsia="zh-CN"/>
              </w:rPr>
              <w:t xml:space="preserve"> behaviors of 600 oil and gas facilities in response to the methane policy lift using TROPOMI satellite retrievals.</w:t>
            </w:r>
          </w:p>
          <w:p w14:paraId="3D16D95B" w14:textId="613A692D" w:rsidR="00B6663C" w:rsidRPr="00B6663C" w:rsidRDefault="00B6663C" w:rsidP="00B6663C">
            <w:pPr>
              <w:pStyle w:val="ListParagraph"/>
              <w:numPr>
                <w:ilvl w:val="2"/>
                <w:numId w:val="25"/>
              </w:numPr>
              <w:spacing w:before="40"/>
              <w:ind w:left="336" w:hanging="180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B6663C">
              <w:rPr>
                <w:rFonts w:ascii="Garamond" w:hAnsi="Garamond"/>
                <w:sz w:val="21"/>
                <w:szCs w:val="21"/>
                <w:lang w:eastAsia="zh-CN"/>
              </w:rPr>
              <w:t xml:space="preserve">Simulated policy scenarios to evaluate the impacts on </w:t>
            </w:r>
            <w:r w:rsidR="00FA4863">
              <w:rPr>
                <w:rFonts w:ascii="Garamond" w:hAnsi="Garamond"/>
                <w:sz w:val="21"/>
                <w:szCs w:val="21"/>
                <w:lang w:eastAsia="zh-CN"/>
              </w:rPr>
              <w:t>supply/demand,</w:t>
            </w:r>
            <w:r w:rsidRPr="00B6663C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D32816">
              <w:rPr>
                <w:rFonts w:ascii="Garamond" w:hAnsi="Garamond"/>
                <w:sz w:val="21"/>
                <w:szCs w:val="21"/>
                <w:lang w:eastAsia="zh-CN"/>
              </w:rPr>
              <w:t>and</w:t>
            </w:r>
            <w:r w:rsidRPr="00B6663C">
              <w:rPr>
                <w:rFonts w:ascii="Garamond" w:hAnsi="Garamond"/>
                <w:sz w:val="21"/>
                <w:szCs w:val="21"/>
                <w:lang w:eastAsia="zh-CN"/>
              </w:rPr>
              <w:t xml:space="preserve"> climate. Attribution analysis </w:t>
            </w:r>
            <w:r w:rsidR="00FA4863">
              <w:rPr>
                <w:rFonts w:ascii="Garamond" w:hAnsi="Garamond"/>
                <w:sz w:val="21"/>
                <w:szCs w:val="21"/>
                <w:lang w:eastAsia="zh-CN"/>
              </w:rPr>
              <w:t>of</w:t>
            </w:r>
            <w:r w:rsidRPr="00B6663C">
              <w:rPr>
                <w:rFonts w:ascii="Garamond" w:hAnsi="Garamond"/>
                <w:sz w:val="21"/>
                <w:szCs w:val="21"/>
                <w:lang w:eastAsia="zh-CN"/>
              </w:rPr>
              <w:t xml:space="preserve"> natural variability.</w:t>
            </w:r>
          </w:p>
          <w:p w14:paraId="1D9731FE" w14:textId="42083AE2" w:rsidR="00556490" w:rsidRDefault="00720ADB" w:rsidP="009B0363">
            <w:pPr>
              <w:ind w:right="-102" w:hanging="115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r w:rsidRPr="00F1233C">
              <w:rPr>
                <w:rFonts w:ascii="Garamond" w:hAnsi="Garamond"/>
                <w:b/>
                <w:sz w:val="21"/>
                <w:szCs w:val="21"/>
              </w:rPr>
              <w:t>PhD</w:t>
            </w:r>
            <w:r w:rsidR="00E1640C">
              <w:rPr>
                <w:rFonts w:ascii="Garamond" w:hAnsi="Garamond"/>
                <w:b/>
                <w:sz w:val="21"/>
                <w:szCs w:val="21"/>
              </w:rPr>
              <w:t xml:space="preserve"> In Atmospheric Science</w:t>
            </w:r>
            <w:r w:rsidR="00A9296F">
              <w:rPr>
                <w:rFonts w:ascii="Garamond" w:hAnsi="Garamond"/>
                <w:b/>
                <w:sz w:val="21"/>
                <w:szCs w:val="21"/>
              </w:rPr>
              <w:t xml:space="preserve"> - </w:t>
            </w:r>
            <w:r w:rsidR="00A9296F" w:rsidRPr="009527A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Link</w:t>
            </w:r>
            <w:r w:rsidR="00AB7004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ing</w:t>
            </w:r>
            <w:r w:rsidR="00A9296F" w:rsidRPr="009527A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Energy, Climate, and Economics</w:t>
            </w:r>
            <w:r>
              <w:rPr>
                <w:rFonts w:ascii="Garamond" w:hAnsi="Garamond"/>
                <w:bCs/>
                <w:sz w:val="21"/>
                <w:szCs w:val="21"/>
              </w:rPr>
              <w:t>, Duke University, USA</w:t>
            </w:r>
            <w:r>
              <w:rPr>
                <w:rFonts w:ascii="Garamond" w:hAnsi="Garamond"/>
                <w:b/>
                <w:sz w:val="21"/>
                <w:szCs w:val="21"/>
              </w:rPr>
              <w:t xml:space="preserve">    </w:t>
            </w:r>
            <w:r w:rsidR="009527A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186E1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      Sep</w:t>
            </w:r>
            <w:r w:rsidR="00186E1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20</w:t>
            </w:r>
            <w:r w:rsidR="00186E1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16</w:t>
            </w:r>
            <w:r w:rsidR="00186E1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– </w:t>
            </w:r>
            <w:r w:rsidR="00186E1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Oct</w:t>
            </w:r>
            <w:r w:rsidR="00186E1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202</w:t>
            </w:r>
            <w:r w:rsidR="00186E1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0</w:t>
            </w:r>
            <w:r w:rsidR="009527A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                                                             </w:t>
            </w:r>
          </w:p>
          <w:p w14:paraId="4D3B0EA0" w14:textId="1D734F24" w:rsidR="00556490" w:rsidRDefault="007840CA" w:rsidP="00C51326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spacing w:before="40"/>
              <w:ind w:left="343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>Model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>ed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relationships between atmospheric phenomen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>a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>and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energy demand, crop yield, 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 xml:space="preserve">and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human health</w:t>
            </w:r>
            <w:r w:rsidR="00556490" w:rsidRPr="00DA6761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</w:p>
          <w:p w14:paraId="5A2DCF97" w14:textId="5BD8B634" w:rsidR="00556490" w:rsidRPr="00023B02" w:rsidRDefault="00595BEB" w:rsidP="00EE6C6C">
            <w:pPr>
              <w:pStyle w:val="ListParagraph"/>
              <w:numPr>
                <w:ilvl w:val="2"/>
                <w:numId w:val="25"/>
              </w:numPr>
              <w:tabs>
                <w:tab w:val="left" w:pos="616"/>
              </w:tabs>
              <w:ind w:left="343" w:right="-105" w:hanging="180"/>
              <w:contextualSpacing w:val="0"/>
              <w:rPr>
                <w:rFonts w:ascii="Garamond" w:hAnsi="Garamond"/>
                <w:sz w:val="21"/>
                <w:szCs w:val="21"/>
                <w:lang w:eastAsia="zh-CN"/>
              </w:rPr>
            </w:pP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Quantified 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>wildfire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amplification 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>in the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 Pacific Northwest between 2002 to 2018 using satellite </w:t>
            </w:r>
            <w:r w:rsidR="00F2599C">
              <w:rPr>
                <w:rFonts w:ascii="Garamond" w:hAnsi="Garamond"/>
                <w:sz w:val="21"/>
                <w:szCs w:val="21"/>
                <w:lang w:eastAsia="zh-CN"/>
              </w:rPr>
              <w:t xml:space="preserve">carbon monoxide 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>retrievals</w:t>
            </w:r>
            <w:r w:rsidR="00023B02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</w:p>
          <w:bookmarkEnd w:id="0"/>
          <w:bookmarkEnd w:id="1"/>
          <w:p w14:paraId="787E1786" w14:textId="77777777" w:rsidR="000A18AF" w:rsidRPr="001E79F0" w:rsidRDefault="000A18AF" w:rsidP="00904CEC">
            <w:pPr>
              <w:spacing w:before="120"/>
              <w:jc w:val="center"/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</w:pPr>
            <w:r w:rsidRPr="001E79F0"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  <w:t>EDUCATION</w:t>
            </w:r>
          </w:p>
          <w:p w14:paraId="18596924" w14:textId="77777777" w:rsidR="000A18AF" w:rsidRPr="004A3B4E" w:rsidRDefault="000A18AF" w:rsidP="009E71D9">
            <w:pPr>
              <w:ind w:left="-103"/>
              <w:rPr>
                <w:rFonts w:ascii="Garamond" w:eastAsia="SimSun" w:hAnsi="Garamond"/>
                <w:b/>
                <w:sz w:val="24"/>
                <w:szCs w:val="21"/>
                <w:lang w:eastAsia="zh-CN"/>
              </w:rPr>
            </w:pPr>
            <w:bookmarkStart w:id="2" w:name="OLE_LINK186"/>
            <w:bookmarkStart w:id="3" w:name="OLE_LINK187"/>
            <w:r w:rsidRPr="006F5AD9">
              <w:rPr>
                <w:rFonts w:ascii="Garamond" w:hAnsi="Garamond"/>
                <w:b/>
                <w:color w:val="000000" w:themeColor="text1"/>
                <w:sz w:val="26"/>
                <w:szCs w:val="26"/>
                <w:lang w:eastAsia="zh-CN"/>
              </w:rPr>
              <w:t>Duke University</w:t>
            </w:r>
            <w:r w:rsidRPr="006F5AD9">
              <w:rPr>
                <w:rFonts w:ascii="Garamond" w:hAnsi="Garamond"/>
                <w:sz w:val="26"/>
                <w:szCs w:val="26"/>
              </w:rPr>
              <w:t>,</w:t>
            </w:r>
            <w:r w:rsidRPr="00EB1F51">
              <w:rPr>
                <w:rFonts w:ascii="Garamond" w:hAnsi="Garamond"/>
                <w:sz w:val="21"/>
                <w:szCs w:val="21"/>
              </w:rPr>
              <w:t xml:space="preserve"> Durham, NC, USA</w:t>
            </w:r>
            <w:r w:rsidRPr="00EB1F51">
              <w:rPr>
                <w:rFonts w:ascii="Garamond" w:hAnsi="Garamond"/>
                <w:b/>
                <w:color w:val="1F497D" w:themeColor="text2"/>
                <w:sz w:val="28"/>
                <w:szCs w:val="28"/>
                <w:lang w:eastAsia="zh-CN"/>
              </w:rPr>
              <w:t xml:space="preserve">                                                     </w:t>
            </w:r>
            <w:r w:rsidRPr="00EB1F51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</w:t>
            </w:r>
            <w:bookmarkEnd w:id="2"/>
            <w:bookmarkEnd w:id="3"/>
          </w:p>
        </w:tc>
      </w:tr>
      <w:tr w:rsidR="000A18AF" w:rsidRPr="004A3B4E" w14:paraId="495D2D33" w14:textId="77777777" w:rsidTr="009E71D9">
        <w:trPr>
          <w:trHeight w:val="353"/>
        </w:trPr>
        <w:tc>
          <w:tcPr>
            <w:tcW w:w="10890" w:type="dxa"/>
          </w:tcPr>
          <w:p w14:paraId="1A86E508" w14:textId="3906192A" w:rsidR="000A18AF" w:rsidRPr="004A3B4E" w:rsidRDefault="000A18AF" w:rsidP="009E71D9">
            <w:pPr>
              <w:ind w:left="-103"/>
              <w:rPr>
                <w:rFonts w:ascii="Garamond" w:hAnsi="Garamond"/>
                <w:sz w:val="21"/>
                <w:szCs w:val="21"/>
                <w:lang w:eastAsia="zh-CN"/>
              </w:rPr>
            </w:pPr>
            <w:bookmarkStart w:id="4" w:name="OLE_LINK95"/>
            <w:bookmarkStart w:id="5" w:name="OLE_LINK96"/>
            <w:r w:rsidRPr="004A3B4E">
              <w:rPr>
                <w:rFonts w:ascii="Garamond" w:hAnsi="Garamond"/>
                <w:b/>
                <w:sz w:val="21"/>
                <w:szCs w:val="21"/>
              </w:rPr>
              <w:t xml:space="preserve">PHD IN </w:t>
            </w:r>
            <w:bookmarkEnd w:id="4"/>
            <w:bookmarkEnd w:id="5"/>
            <w:r w:rsidR="005874FF">
              <w:rPr>
                <w:rFonts w:ascii="Garamond" w:hAnsi="Garamond"/>
                <w:b/>
                <w:sz w:val="21"/>
                <w:szCs w:val="21"/>
                <w:lang w:eastAsia="zh-CN"/>
              </w:rPr>
              <w:t>ATMOSPHERIC</w:t>
            </w:r>
            <w:r w:rsidR="00EB1F51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 SCIENCE</w:t>
            </w:r>
            <w:r w:rsidRPr="004A3B4E">
              <w:rPr>
                <w:rFonts w:ascii="Garamond" w:hAnsi="Garamond"/>
                <w:sz w:val="21"/>
                <w:szCs w:val="21"/>
              </w:rPr>
              <w:t xml:space="preserve">, </w:t>
            </w:r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September 2020 </w:t>
            </w:r>
          </w:p>
          <w:p w14:paraId="440D32A8" w14:textId="2CB3BBD0" w:rsidR="000A18AF" w:rsidRPr="004A3B4E" w:rsidRDefault="000A18AF" w:rsidP="009E71D9">
            <w:pPr>
              <w:ind w:left="-103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4A3B4E">
              <w:rPr>
                <w:rFonts w:ascii="Garamond" w:hAnsi="Garamond"/>
                <w:b/>
                <w:sz w:val="21"/>
                <w:szCs w:val="21"/>
              </w:rPr>
              <w:t xml:space="preserve">MASTER IN ENERGY </w:t>
            </w:r>
            <w:r w:rsidR="006E5745">
              <w:rPr>
                <w:rFonts w:ascii="Garamond" w:hAnsi="Garamond"/>
                <w:b/>
                <w:sz w:val="21"/>
                <w:szCs w:val="21"/>
              </w:rPr>
              <w:t>SYSTEM</w:t>
            </w:r>
            <w:r w:rsidRPr="004A3B4E">
              <w:rPr>
                <w:rFonts w:ascii="Garamond" w:hAnsi="Garamond"/>
                <w:sz w:val="21"/>
                <w:szCs w:val="21"/>
              </w:rPr>
              <w:t>, May 2016</w:t>
            </w:r>
          </w:p>
        </w:tc>
      </w:tr>
      <w:tr w:rsidR="000A18AF" w:rsidRPr="004A3B4E" w14:paraId="32A9B4C0" w14:textId="77777777" w:rsidTr="0070433E">
        <w:trPr>
          <w:trHeight w:val="758"/>
        </w:trPr>
        <w:tc>
          <w:tcPr>
            <w:tcW w:w="10890" w:type="dxa"/>
            <w:shd w:val="clear" w:color="auto" w:fill="auto"/>
          </w:tcPr>
          <w:p w14:paraId="169BD306" w14:textId="77777777" w:rsidR="000A18AF" w:rsidRPr="004A3B4E" w:rsidRDefault="000A18AF" w:rsidP="006F5AD9">
            <w:pPr>
              <w:spacing w:before="80"/>
              <w:ind w:left="-101"/>
              <w:rPr>
                <w:rFonts w:ascii="Garamond" w:hAnsi="Garamond"/>
                <w:b/>
                <w:sz w:val="21"/>
                <w:szCs w:val="21"/>
                <w:lang w:eastAsia="zh-CN"/>
              </w:rPr>
            </w:pPr>
            <w:r w:rsidRPr="006F5AD9">
              <w:rPr>
                <w:rFonts w:ascii="Garamond" w:hAnsi="Garamond"/>
                <w:b/>
                <w:color w:val="000000" w:themeColor="text1"/>
                <w:sz w:val="26"/>
                <w:szCs w:val="26"/>
                <w:lang w:eastAsia="zh-CN"/>
              </w:rPr>
              <w:t>Peking University</w:t>
            </w:r>
            <w:r w:rsidRPr="004A3B4E">
              <w:rPr>
                <w:rFonts w:ascii="Garamond" w:hAnsi="Garamond"/>
                <w:sz w:val="21"/>
                <w:szCs w:val="21"/>
              </w:rPr>
              <w:t xml:space="preserve">, Beijing, China                                                                                 </w:t>
            </w:r>
          </w:p>
          <w:p w14:paraId="2D5F0E06" w14:textId="27640983" w:rsidR="000A18AF" w:rsidRPr="003E1839" w:rsidRDefault="000A18AF" w:rsidP="003E1839">
            <w:pPr>
              <w:ind w:left="-103" w:right="-104"/>
              <w:rPr>
                <w:rFonts w:ascii="Garamond" w:hAnsi="Garamond"/>
                <w:sz w:val="21"/>
                <w:szCs w:val="21"/>
                <w:lang w:eastAsia="zh-CN"/>
              </w:rPr>
            </w:pPr>
            <w:r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BACHELOR OF SCIENCE IN </w:t>
            </w:r>
            <w:r w:rsidR="00720ADB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EARTH </w:t>
            </w:r>
            <w:r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>SCIENCE</w:t>
            </w:r>
            <w:r w:rsidR="003E1839">
              <w:rPr>
                <w:rFonts w:ascii="Garamond" w:hAnsi="Garamond"/>
                <w:b/>
                <w:sz w:val="21"/>
                <w:szCs w:val="21"/>
                <w:lang w:eastAsia="zh-CN"/>
              </w:rPr>
              <w:t>/ BACHELOR OF ART IN ECONOMICS</w:t>
            </w:r>
            <w:r w:rsidRPr="004A3B4E">
              <w:rPr>
                <w:rFonts w:ascii="Garamond" w:hAnsi="Garamond"/>
                <w:b/>
                <w:sz w:val="21"/>
                <w:szCs w:val="21"/>
                <w:lang w:eastAsia="zh-CN"/>
              </w:rPr>
              <w:t xml:space="preserve">, </w:t>
            </w:r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>June 2013</w:t>
            </w:r>
          </w:p>
        </w:tc>
      </w:tr>
      <w:tr w:rsidR="000A18AF" w:rsidRPr="004A3B4E" w14:paraId="6C7637AB" w14:textId="77777777" w:rsidTr="009E71D9">
        <w:trPr>
          <w:trHeight w:val="182"/>
        </w:trPr>
        <w:tc>
          <w:tcPr>
            <w:tcW w:w="10890" w:type="dxa"/>
          </w:tcPr>
          <w:p w14:paraId="338808E9" w14:textId="77777777" w:rsidR="000A18AF" w:rsidRPr="001E79F0" w:rsidRDefault="000A18AF" w:rsidP="002809CC">
            <w:pPr>
              <w:ind w:left="-101"/>
              <w:jc w:val="center"/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</w:pPr>
            <w:bookmarkStart w:id="6" w:name="OLE_LINK162"/>
            <w:bookmarkStart w:id="7" w:name="OLE_LINK163"/>
            <w:bookmarkStart w:id="8" w:name="OLE_LINK188"/>
            <w:bookmarkStart w:id="9" w:name="OLE_LINK189"/>
            <w:r w:rsidRPr="001E79F0">
              <w:rPr>
                <w:rFonts w:ascii="Garamond" w:eastAsia="SimSun" w:hAnsi="Garamond"/>
                <w:b/>
                <w:sz w:val="24"/>
                <w:szCs w:val="24"/>
                <w:lang w:eastAsia="zh-CN"/>
              </w:rPr>
              <w:t>SKILLS</w:t>
            </w:r>
          </w:p>
          <w:p w14:paraId="04CAA059" w14:textId="588518E6" w:rsidR="000A18AF" w:rsidRPr="004A3B4E" w:rsidRDefault="00287552" w:rsidP="009E71D9">
            <w:pPr>
              <w:ind w:left="-99"/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</w:pPr>
            <w:bookmarkStart w:id="10" w:name="OLE_LINK204"/>
            <w:bookmarkStart w:id="11" w:name="OLE_LINK205"/>
            <w:bookmarkStart w:id="12" w:name="OLE_LINK230"/>
            <w:bookmarkStart w:id="13" w:name="OLE_LINK231"/>
            <w:bookmarkStart w:id="14" w:name="OLE_LINK84"/>
            <w:bookmarkEnd w:id="6"/>
            <w:bookmarkEnd w:id="7"/>
            <w:bookmarkEnd w:id="8"/>
            <w:bookmarkEnd w:id="9"/>
            <w:r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Programming</w:t>
            </w:r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: </w:t>
            </w:r>
            <w:bookmarkStart w:id="15" w:name="OLE_LINK206"/>
            <w:bookmarkStart w:id="16" w:name="OLE_LINK207"/>
            <w:r w:rsidRPr="004A3B4E">
              <w:rPr>
                <w:rFonts w:ascii="Garamond" w:hAnsi="Garamond"/>
                <w:sz w:val="21"/>
                <w:szCs w:val="21"/>
                <w:lang w:eastAsia="zh-CN"/>
              </w:rPr>
              <w:t>Python</w:t>
            </w:r>
            <w:r w:rsidRPr="004A3B4E">
              <w:rPr>
                <w:rFonts w:ascii="Garamond" w:hAnsi="Garamond"/>
                <w:sz w:val="21"/>
                <w:szCs w:val="21"/>
              </w:rPr>
              <w:t>, R, Linux</w:t>
            </w:r>
            <w:bookmarkEnd w:id="15"/>
            <w:bookmarkEnd w:id="16"/>
            <w:r w:rsidR="00666EBE">
              <w:rPr>
                <w:rFonts w:ascii="Garamond" w:hAnsi="Garamond"/>
                <w:sz w:val="21"/>
                <w:szCs w:val="21"/>
              </w:rPr>
              <w:t>, Tableau</w:t>
            </w:r>
            <w:r>
              <w:rPr>
                <w:rFonts w:ascii="Garamond" w:hAnsi="Garamond"/>
                <w:sz w:val="21"/>
                <w:szCs w:val="21"/>
                <w:lang w:eastAsia="zh-CN"/>
              </w:rPr>
              <w:t xml:space="preserve">. </w:t>
            </w:r>
            <w:r w:rsidR="000A18A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Statistics and Econometrics:</w:t>
            </w:r>
            <w:r w:rsidR="000A18AF"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bookmarkEnd w:id="10"/>
            <w:bookmarkEnd w:id="11"/>
            <w:r w:rsidR="004D173A">
              <w:rPr>
                <w:rFonts w:ascii="Garamond" w:hAnsi="Garamond"/>
                <w:sz w:val="21"/>
                <w:szCs w:val="21"/>
                <w:lang w:eastAsia="zh-CN"/>
              </w:rPr>
              <w:t>regression</w:t>
            </w:r>
            <w:r w:rsidR="004D173A"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, time-series analysis, causal inference, </w:t>
            </w:r>
            <w:bookmarkStart w:id="17" w:name="OLE_LINK201"/>
            <w:bookmarkStart w:id="18" w:name="OLE_LINK202"/>
            <w:bookmarkStart w:id="19" w:name="OLE_LINK198"/>
            <w:bookmarkStart w:id="20" w:name="OLE_LINK199"/>
            <w:bookmarkStart w:id="21" w:name="OLE_LINK200"/>
            <w:bookmarkEnd w:id="12"/>
            <w:bookmarkEnd w:id="13"/>
            <w:bookmarkEnd w:id="14"/>
            <w:r w:rsidR="00D11042">
              <w:rPr>
                <w:rFonts w:ascii="Garamond" w:hAnsi="Garamond"/>
                <w:sz w:val="21"/>
                <w:szCs w:val="21"/>
                <w:lang w:eastAsia="zh-CN"/>
              </w:rPr>
              <w:t>Monte Carlo, uncertainty quantification</w:t>
            </w:r>
            <w:r w:rsidR="004D173A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  <w:r w:rsidR="004D173A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243F8F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Commodity</w:t>
            </w:r>
            <w:r w:rsidR="000A18A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and </w:t>
            </w:r>
            <w:r w:rsidR="00D17560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Weather</w:t>
            </w:r>
            <w:r w:rsidR="000A18AF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>:</w:t>
            </w:r>
            <w:r w:rsidR="000A18AF"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6D0542">
              <w:rPr>
                <w:rFonts w:ascii="Garamond" w:hAnsi="Garamond"/>
                <w:sz w:val="21"/>
                <w:szCs w:val="21"/>
                <w:lang w:eastAsia="zh-CN"/>
              </w:rPr>
              <w:t>atmospheric and climate</w:t>
            </w:r>
            <w:r w:rsidR="001F5978">
              <w:rPr>
                <w:rFonts w:ascii="Garamond" w:hAnsi="Garamond"/>
                <w:sz w:val="21"/>
                <w:szCs w:val="21"/>
                <w:lang w:eastAsia="zh-CN"/>
              </w:rPr>
              <w:t xml:space="preserve"> models,</w:t>
            </w:r>
            <w:r w:rsidR="005E1660" w:rsidRPr="004A3B4E">
              <w:rPr>
                <w:rFonts w:ascii="Garamond" w:hAnsi="Garamond"/>
                <w:sz w:val="21"/>
                <w:szCs w:val="21"/>
                <w:lang w:eastAsia="zh-CN"/>
              </w:rPr>
              <w:t xml:space="preserve"> </w:t>
            </w:r>
            <w:r w:rsidR="005E1660">
              <w:rPr>
                <w:rFonts w:ascii="Garamond" w:hAnsi="Garamond"/>
                <w:sz w:val="21"/>
                <w:szCs w:val="21"/>
                <w:lang w:eastAsia="zh-CN"/>
              </w:rPr>
              <w:t>emission</w:t>
            </w:r>
            <w:bookmarkEnd w:id="17"/>
            <w:bookmarkEnd w:id="18"/>
            <w:bookmarkEnd w:id="19"/>
            <w:bookmarkEnd w:id="20"/>
            <w:bookmarkEnd w:id="21"/>
            <w:r w:rsidR="007F039B">
              <w:rPr>
                <w:rFonts w:ascii="Garamond" w:hAnsi="Garamond"/>
                <w:sz w:val="21"/>
                <w:szCs w:val="21"/>
                <w:lang w:eastAsia="zh-CN"/>
              </w:rPr>
              <w:t xml:space="preserve"> modeling</w:t>
            </w:r>
            <w:r w:rsidR="001F5978">
              <w:rPr>
                <w:rFonts w:ascii="Garamond" w:hAnsi="Garamond"/>
                <w:sz w:val="21"/>
                <w:szCs w:val="21"/>
                <w:lang w:eastAsia="zh-CN"/>
              </w:rPr>
              <w:t>, s</w:t>
            </w:r>
            <w:r w:rsidR="001F5978" w:rsidRPr="001F5978">
              <w:rPr>
                <w:rFonts w:ascii="Garamond" w:hAnsi="Garamond"/>
                <w:sz w:val="21"/>
                <w:szCs w:val="21"/>
                <w:lang w:eastAsia="zh-CN"/>
              </w:rPr>
              <w:t>atellite data</w:t>
            </w:r>
            <w:r w:rsidR="00077386" w:rsidRPr="004A3B4E">
              <w:rPr>
                <w:rFonts w:ascii="Garamond" w:hAnsi="Garamond"/>
                <w:sz w:val="21"/>
                <w:szCs w:val="21"/>
                <w:lang w:eastAsia="zh-CN"/>
              </w:rPr>
              <w:t>.</w:t>
            </w:r>
            <w:r w:rsidR="00B058BC" w:rsidRPr="004A3B4E">
              <w:rPr>
                <w:rFonts w:ascii="Garamond" w:hAnsi="Garamond"/>
                <w:b/>
                <w:bCs/>
                <w:sz w:val="21"/>
                <w:szCs w:val="21"/>
                <w:lang w:eastAsia="zh-CN"/>
              </w:rPr>
              <w:t xml:space="preserve"> </w:t>
            </w:r>
          </w:p>
        </w:tc>
      </w:tr>
    </w:tbl>
    <w:p w14:paraId="71644DDE" w14:textId="0B4D65C5" w:rsidR="00C862FA" w:rsidRPr="001E79F0" w:rsidRDefault="00C862FA" w:rsidP="00154D8D">
      <w:pPr>
        <w:spacing w:before="120" w:after="0" w:line="240" w:lineRule="auto"/>
        <w:jc w:val="center"/>
        <w:rPr>
          <w:rFonts w:ascii="Garamond" w:eastAsia="SimSun" w:hAnsi="Garamond"/>
          <w:b/>
          <w:sz w:val="24"/>
          <w:szCs w:val="24"/>
          <w:lang w:eastAsia="zh-CN"/>
        </w:rPr>
      </w:pPr>
      <w:r w:rsidRPr="001E79F0">
        <w:rPr>
          <w:rFonts w:ascii="Garamond" w:eastAsia="SimSun" w:hAnsi="Garamond"/>
          <w:b/>
          <w:sz w:val="24"/>
          <w:szCs w:val="24"/>
          <w:lang w:eastAsia="zh-CN"/>
        </w:rPr>
        <w:t>SELECTED PUBLICATIONS</w:t>
      </w:r>
      <w:bookmarkStart w:id="22" w:name="OLE_LINK3"/>
      <w:bookmarkStart w:id="23" w:name="OLE_LINK4"/>
    </w:p>
    <w:p w14:paraId="34DC8A06" w14:textId="2D55127C" w:rsidR="00DF3985" w:rsidRPr="004A3B4E" w:rsidRDefault="00DF3985" w:rsidP="00DF3985">
      <w:pPr>
        <w:pStyle w:val="EndNoteBibliography"/>
        <w:rPr>
          <w:rFonts w:ascii="Garamond" w:hAnsi="Garamond"/>
          <w:bCs/>
          <w:i/>
          <w:iCs/>
          <w:sz w:val="21"/>
          <w:szCs w:val="21"/>
        </w:rPr>
      </w:pPr>
      <w:bookmarkStart w:id="24" w:name="OLE_LINK105"/>
      <w:bookmarkStart w:id="25" w:name="OLE_LINK106"/>
      <w:r w:rsidRPr="004A3B4E">
        <w:rPr>
          <w:rFonts w:ascii="Garamond" w:hAnsi="Garamond"/>
          <w:bCs/>
          <w:sz w:val="21"/>
          <w:szCs w:val="21"/>
        </w:rPr>
        <w:t xml:space="preserve">Du, X., </w:t>
      </w:r>
      <w:r w:rsidRPr="004A3B4E">
        <w:rPr>
          <w:rFonts w:ascii="Garamond" w:hAnsi="Garamond"/>
          <w:b/>
          <w:sz w:val="21"/>
          <w:szCs w:val="21"/>
        </w:rPr>
        <w:t>Ru, M.</w:t>
      </w:r>
      <w:r w:rsidRPr="004A3B4E">
        <w:rPr>
          <w:rFonts w:ascii="Garamond" w:hAnsi="Garamond"/>
          <w:bCs/>
          <w:sz w:val="21"/>
          <w:szCs w:val="21"/>
        </w:rPr>
        <w:t>, Almond, D.</w:t>
      </w:r>
      <w:r w:rsidR="00235423" w:rsidRPr="004A3B4E">
        <w:rPr>
          <w:rFonts w:ascii="Garamond" w:hAnsi="Garamond"/>
          <w:bCs/>
          <w:sz w:val="21"/>
          <w:szCs w:val="21"/>
        </w:rPr>
        <w:t>,</w:t>
      </w:r>
      <w:r w:rsidRPr="004A3B4E">
        <w:rPr>
          <w:rFonts w:ascii="Garamond" w:hAnsi="Garamond"/>
          <w:bCs/>
          <w:sz w:val="21"/>
          <w:szCs w:val="21"/>
        </w:rPr>
        <w:t xml:space="preserve"> 2024. Rapid Increases in </w:t>
      </w:r>
      <w:r w:rsidR="00AF2780" w:rsidRPr="004A3B4E">
        <w:rPr>
          <w:rFonts w:ascii="Garamond" w:hAnsi="Garamond"/>
          <w:bCs/>
          <w:sz w:val="21"/>
          <w:szCs w:val="21"/>
        </w:rPr>
        <w:t>Methane Emissions from the Oil and Gas Industry</w:t>
      </w:r>
      <w:r w:rsidRPr="004A3B4E">
        <w:rPr>
          <w:rFonts w:ascii="Garamond" w:hAnsi="Garamond"/>
          <w:bCs/>
          <w:sz w:val="21"/>
          <w:szCs w:val="21"/>
        </w:rPr>
        <w:t xml:space="preserve">. </w:t>
      </w:r>
      <w:r w:rsidRPr="004A3B4E">
        <w:rPr>
          <w:rFonts w:ascii="Garamond" w:hAnsi="Garamond"/>
          <w:bCs/>
          <w:i/>
          <w:iCs/>
          <w:sz w:val="21"/>
          <w:szCs w:val="21"/>
        </w:rPr>
        <w:t>A</w:t>
      </w:r>
      <w:r w:rsidR="00302B11">
        <w:rPr>
          <w:rFonts w:ascii="Garamond" w:hAnsi="Garamond"/>
          <w:bCs/>
          <w:i/>
          <w:iCs/>
          <w:sz w:val="21"/>
          <w:szCs w:val="21"/>
        </w:rPr>
        <w:t>EA</w:t>
      </w:r>
      <w:r w:rsidRPr="004A3B4E">
        <w:rPr>
          <w:rFonts w:ascii="Garamond" w:hAnsi="Garamond"/>
          <w:bCs/>
          <w:i/>
          <w:iCs/>
          <w:sz w:val="21"/>
          <w:szCs w:val="21"/>
        </w:rPr>
        <w:t xml:space="preserve"> </w:t>
      </w:r>
      <w:r w:rsidR="00302B11">
        <w:rPr>
          <w:rFonts w:ascii="Garamond" w:hAnsi="Garamond"/>
          <w:bCs/>
          <w:i/>
          <w:iCs/>
          <w:sz w:val="21"/>
          <w:szCs w:val="21"/>
        </w:rPr>
        <w:t>Conference</w:t>
      </w:r>
      <w:r w:rsidR="00D064EA">
        <w:rPr>
          <w:rFonts w:ascii="Garamond" w:hAnsi="Garamond"/>
          <w:bCs/>
          <w:i/>
          <w:iCs/>
          <w:sz w:val="21"/>
          <w:szCs w:val="21"/>
        </w:rPr>
        <w:t xml:space="preserve"> </w:t>
      </w:r>
      <w:r w:rsidRPr="004A3B4E">
        <w:rPr>
          <w:rFonts w:ascii="Garamond" w:hAnsi="Garamond"/>
          <w:bCs/>
          <w:i/>
          <w:iCs/>
          <w:sz w:val="21"/>
          <w:szCs w:val="21"/>
        </w:rPr>
        <w:t>Paper.</w:t>
      </w:r>
    </w:p>
    <w:p w14:paraId="1FF00FD1" w14:textId="6AC6A906" w:rsidR="008F25CA" w:rsidRDefault="008F25CA" w:rsidP="005D16C7">
      <w:pPr>
        <w:pStyle w:val="EndNoteBibliography"/>
        <w:numPr>
          <w:ilvl w:val="0"/>
          <w:numId w:val="19"/>
        </w:numPr>
        <w:ind w:left="270" w:hanging="180"/>
        <w:rPr>
          <w:rFonts w:ascii="Garamond" w:hAnsi="Garamond"/>
          <w:sz w:val="21"/>
          <w:szCs w:val="21"/>
        </w:rPr>
      </w:pPr>
      <w:r w:rsidRPr="008F25CA">
        <w:rPr>
          <w:rFonts w:ascii="Garamond" w:hAnsi="Garamond"/>
          <w:sz w:val="21"/>
          <w:szCs w:val="21"/>
        </w:rPr>
        <w:t>Derived O&amp;G activities using satellite data. C</w:t>
      </w:r>
      <w:r w:rsidR="008709E1" w:rsidRPr="008F25CA">
        <w:rPr>
          <w:rFonts w:ascii="Garamond" w:hAnsi="Garamond"/>
          <w:sz w:val="21"/>
          <w:szCs w:val="21"/>
        </w:rPr>
        <w:t xml:space="preserve">ompared </w:t>
      </w:r>
      <w:r w:rsidRPr="008F25CA">
        <w:rPr>
          <w:rFonts w:ascii="Garamond" w:hAnsi="Garamond"/>
          <w:sz w:val="21"/>
          <w:szCs w:val="21"/>
        </w:rPr>
        <w:t>O&amp;G</w:t>
      </w:r>
      <w:r w:rsidR="008709E1" w:rsidRPr="008F25CA">
        <w:rPr>
          <w:rFonts w:ascii="Garamond" w:hAnsi="Garamond"/>
          <w:sz w:val="21"/>
          <w:szCs w:val="21"/>
        </w:rPr>
        <w:t xml:space="preserve"> stock prices</w:t>
      </w:r>
      <w:bookmarkStart w:id="26" w:name="OLE_LINK113"/>
      <w:bookmarkStart w:id="27" w:name="OLE_LINK114"/>
      <w:bookmarkStart w:id="28" w:name="OLE_LINK49"/>
      <w:bookmarkStart w:id="29" w:name="OLE_LINK50"/>
      <w:bookmarkStart w:id="30" w:name="OLE_LINK57"/>
      <w:bookmarkStart w:id="31" w:name="OLE_LINK58"/>
      <w:bookmarkEnd w:id="22"/>
      <w:bookmarkEnd w:id="23"/>
      <w:bookmarkEnd w:id="24"/>
      <w:bookmarkEnd w:id="25"/>
      <w:r w:rsidR="00453E78">
        <w:rPr>
          <w:rFonts w:ascii="Garamond" w:hAnsi="Garamond"/>
          <w:sz w:val="21"/>
          <w:szCs w:val="21"/>
        </w:rPr>
        <w:t xml:space="preserve"> </w:t>
      </w:r>
      <w:r w:rsidR="00453E78" w:rsidRPr="008F25CA">
        <w:rPr>
          <w:rFonts w:ascii="Garamond" w:hAnsi="Garamond"/>
          <w:sz w:val="21"/>
          <w:szCs w:val="21"/>
        </w:rPr>
        <w:t>before and after a policy lift</w:t>
      </w:r>
      <w:r>
        <w:rPr>
          <w:rFonts w:ascii="Garamond" w:hAnsi="Garamond"/>
          <w:sz w:val="21"/>
          <w:szCs w:val="21"/>
        </w:rPr>
        <w:t>. Conduct</w:t>
      </w:r>
      <w:r w:rsidR="0060524A">
        <w:rPr>
          <w:rFonts w:ascii="Garamond" w:hAnsi="Garamond"/>
          <w:sz w:val="21"/>
          <w:szCs w:val="21"/>
        </w:rPr>
        <w:t>ed</w:t>
      </w:r>
      <w:r>
        <w:rPr>
          <w:rFonts w:ascii="Garamond" w:hAnsi="Garamond"/>
          <w:sz w:val="21"/>
          <w:szCs w:val="21"/>
        </w:rPr>
        <w:t xml:space="preserve"> causal inference. </w:t>
      </w:r>
    </w:p>
    <w:p w14:paraId="616EEC78" w14:textId="2BFCE529" w:rsidR="00D064EA" w:rsidRPr="008F25CA" w:rsidRDefault="00D064EA" w:rsidP="005E1F35">
      <w:pPr>
        <w:pStyle w:val="EndNoteBibliography"/>
        <w:rPr>
          <w:rFonts w:ascii="Garamond" w:hAnsi="Garamond"/>
          <w:sz w:val="21"/>
          <w:szCs w:val="21"/>
        </w:rPr>
      </w:pPr>
      <w:r w:rsidRPr="008F25CA">
        <w:rPr>
          <w:rFonts w:ascii="Garamond" w:hAnsi="Garamond"/>
          <w:sz w:val="21"/>
          <w:szCs w:val="21"/>
        </w:rPr>
        <w:t xml:space="preserve">Tao, S., </w:t>
      </w:r>
      <w:r w:rsidRPr="008F25CA">
        <w:rPr>
          <w:rFonts w:ascii="Garamond" w:hAnsi="Garamond"/>
          <w:b/>
          <w:sz w:val="21"/>
          <w:szCs w:val="21"/>
        </w:rPr>
        <w:t>Ru, M</w:t>
      </w:r>
      <w:r w:rsidRPr="008F25CA">
        <w:rPr>
          <w:rFonts w:ascii="Garamond" w:hAnsi="Garamond"/>
          <w:sz w:val="21"/>
          <w:szCs w:val="21"/>
        </w:rPr>
        <w:t>.,, et al., 2018. Quantifying the residential energy transition in China through a national survey. </w:t>
      </w:r>
      <w:r w:rsidRPr="008F25CA">
        <w:rPr>
          <w:rFonts w:ascii="Garamond" w:hAnsi="Garamond"/>
          <w:i/>
          <w:iCs/>
          <w:sz w:val="21"/>
          <w:szCs w:val="21"/>
          <w:lang w:val="de-AT"/>
        </w:rPr>
        <w:t>Nature Energy</w:t>
      </w:r>
      <w:r w:rsidRPr="008F25CA">
        <w:rPr>
          <w:rFonts w:ascii="Garamond" w:hAnsi="Garamond"/>
          <w:sz w:val="21"/>
          <w:szCs w:val="21"/>
          <w:lang w:val="de-AT"/>
        </w:rPr>
        <w:t>, 3(7), 567.</w:t>
      </w:r>
      <w:bookmarkEnd w:id="26"/>
      <w:bookmarkEnd w:id="27"/>
      <w:bookmarkEnd w:id="28"/>
      <w:bookmarkEnd w:id="29"/>
      <w:bookmarkEnd w:id="30"/>
      <w:bookmarkEnd w:id="31"/>
    </w:p>
    <w:p w14:paraId="54D3EE6F" w14:textId="74064F9B" w:rsidR="00D064EA" w:rsidRPr="005E1F35" w:rsidRDefault="000509DF" w:rsidP="005E1F35">
      <w:pPr>
        <w:pStyle w:val="EndNoteBibliography"/>
        <w:numPr>
          <w:ilvl w:val="0"/>
          <w:numId w:val="29"/>
        </w:numPr>
        <w:spacing w:after="80"/>
        <w:ind w:left="270" w:hanging="210"/>
        <w:rPr>
          <w:rFonts w:ascii="Garamond" w:hAnsi="Garamond"/>
          <w:sz w:val="21"/>
          <w:szCs w:val="21"/>
        </w:rPr>
      </w:pPr>
      <w:r w:rsidRPr="000509DF">
        <w:rPr>
          <w:rFonts w:ascii="Garamond" w:hAnsi="Garamond"/>
          <w:sz w:val="21"/>
          <w:szCs w:val="21"/>
        </w:rPr>
        <w:t xml:space="preserve">Reconstructed spatial-temporal patterns over 30 years from 30,000 </w:t>
      </w:r>
      <w:r w:rsidR="0049210F">
        <w:rPr>
          <w:rFonts w:ascii="Garamond" w:hAnsi="Garamond"/>
          <w:sz w:val="21"/>
          <w:szCs w:val="21"/>
        </w:rPr>
        <w:t>samples</w:t>
      </w:r>
      <w:r w:rsidRPr="000509DF">
        <w:rPr>
          <w:rFonts w:ascii="Garamond" w:hAnsi="Garamond"/>
          <w:sz w:val="21"/>
          <w:szCs w:val="21"/>
        </w:rPr>
        <w:t>. Derived</w:t>
      </w:r>
      <w:r w:rsidR="00776049">
        <w:rPr>
          <w:rFonts w:ascii="Garamond" w:hAnsi="Garamond"/>
          <w:sz w:val="21"/>
          <w:szCs w:val="21"/>
        </w:rPr>
        <w:t xml:space="preserve"> </w:t>
      </w:r>
      <w:r w:rsidRPr="000509DF">
        <w:rPr>
          <w:rFonts w:ascii="Garamond" w:hAnsi="Garamond"/>
          <w:sz w:val="21"/>
          <w:szCs w:val="21"/>
        </w:rPr>
        <w:t>residential energy demand</w:t>
      </w:r>
      <w:r w:rsidR="00776049">
        <w:rPr>
          <w:rFonts w:ascii="Garamond" w:hAnsi="Garamond"/>
          <w:sz w:val="21"/>
          <w:szCs w:val="21"/>
        </w:rPr>
        <w:t xml:space="preserve"> model for China</w:t>
      </w:r>
      <w:r w:rsidRPr="000509DF">
        <w:rPr>
          <w:rFonts w:ascii="Garamond" w:hAnsi="Garamond"/>
          <w:sz w:val="21"/>
          <w:szCs w:val="21"/>
        </w:rPr>
        <w:t>.</w:t>
      </w:r>
    </w:p>
    <w:sectPr w:rsidR="00D064EA" w:rsidRPr="005E1F35" w:rsidSect="0032157E">
      <w:headerReference w:type="even" r:id="rId8"/>
      <w:headerReference w:type="default" r:id="rId9"/>
      <w:footerReference w:type="even" r:id="rId10"/>
      <w:pgSz w:w="12240" w:h="15840" w:code="129"/>
      <w:pgMar w:top="720" w:right="720" w:bottom="720" w:left="720" w:header="288" w:footer="1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CE876" w14:textId="77777777" w:rsidR="00900836" w:rsidRDefault="00900836" w:rsidP="00CA2DB2">
      <w:pPr>
        <w:spacing w:after="0" w:line="240" w:lineRule="auto"/>
      </w:pPr>
      <w:r>
        <w:separator/>
      </w:r>
    </w:p>
  </w:endnote>
  <w:endnote w:type="continuationSeparator" w:id="0">
    <w:p w14:paraId="1BCC1CBB" w14:textId="77777777" w:rsidR="00900836" w:rsidRDefault="00900836" w:rsidP="00CA2DB2">
      <w:pPr>
        <w:spacing w:after="0" w:line="240" w:lineRule="auto"/>
      </w:pPr>
      <w:r>
        <w:continuationSeparator/>
      </w:r>
    </w:p>
  </w:endnote>
  <w:endnote w:type="continuationNotice" w:id="1">
    <w:p w14:paraId="710E87FB" w14:textId="77777777" w:rsidR="00900836" w:rsidRDefault="009008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BF475" w14:textId="77777777" w:rsidR="00F87E2D" w:rsidRDefault="00F87E2D" w:rsidP="0064795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F81391" w14:textId="77777777" w:rsidR="00F87E2D" w:rsidRDefault="00F87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F4752" w14:textId="77777777" w:rsidR="00900836" w:rsidRDefault="00900836" w:rsidP="00CA2DB2">
      <w:pPr>
        <w:spacing w:after="0" w:line="240" w:lineRule="auto"/>
      </w:pPr>
      <w:r>
        <w:separator/>
      </w:r>
    </w:p>
  </w:footnote>
  <w:footnote w:type="continuationSeparator" w:id="0">
    <w:p w14:paraId="6139B3BE" w14:textId="77777777" w:rsidR="00900836" w:rsidRDefault="00900836" w:rsidP="00CA2DB2">
      <w:pPr>
        <w:spacing w:after="0" w:line="240" w:lineRule="auto"/>
      </w:pPr>
      <w:r>
        <w:continuationSeparator/>
      </w:r>
    </w:p>
  </w:footnote>
  <w:footnote w:type="continuationNotice" w:id="1">
    <w:p w14:paraId="18E8186A" w14:textId="77777777" w:rsidR="00900836" w:rsidRDefault="009008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80F78" w14:textId="6D421650" w:rsidR="00D4724A" w:rsidRDefault="003A4E9D">
    <w:pPr>
      <w:pStyle w:val="Header"/>
    </w:pPr>
    <w:r>
      <w:rPr>
        <w:noProof/>
      </w:rPr>
    </w:r>
    <w:r w:rsidR="003A4E9D">
      <w:rPr>
        <w:noProof/>
      </w:rPr>
      <w:pict w14:anchorId="59B6FF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left:0;text-align:left;margin-left:0;margin-top:0;width:529.6pt;height:231.7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6478" w14:textId="52AFED96" w:rsidR="00D1454C" w:rsidRPr="004A3B4E" w:rsidRDefault="00D1454C" w:rsidP="000178C4">
    <w:pPr>
      <w:spacing w:after="0"/>
      <w:rPr>
        <w:rFonts w:ascii="Garamond" w:eastAsia="DengXian" w:hAnsi="Garamond" w:cs="Times New Roman"/>
        <w:bCs/>
        <w:kern w:val="2"/>
        <w:sz w:val="6"/>
        <w:szCs w:val="6"/>
        <w:lang w:eastAsia="zh-CN"/>
        <w14:ligatures w14:val="standardContextual"/>
      </w:rPr>
    </w:pPr>
  </w:p>
  <w:p w14:paraId="2EA951AC" w14:textId="60543306" w:rsidR="00D1454C" w:rsidRPr="004A3B4E" w:rsidRDefault="00D1454C" w:rsidP="0065538D">
    <w:pPr>
      <w:spacing w:before="100" w:after="0" w:line="240" w:lineRule="auto"/>
      <w:jc w:val="center"/>
      <w:rPr>
        <w:rFonts w:ascii="Garamond" w:eastAsia="DengXian" w:hAnsi="Garamond" w:cs="Times New Roman"/>
        <w:b/>
        <w:kern w:val="2"/>
        <w:sz w:val="28"/>
        <w:szCs w:val="28"/>
        <w:lang w:eastAsia="zh-CN"/>
        <w14:ligatures w14:val="standardContextual"/>
      </w:rPr>
    </w:pPr>
    <w:r w:rsidRPr="004A3B4E">
      <w:rPr>
        <w:rFonts w:ascii="Garamond" w:eastAsia="DengXian" w:hAnsi="Garamond" w:cs="Times New Roman"/>
        <w:b/>
        <w:kern w:val="2"/>
        <w:sz w:val="28"/>
        <w:szCs w:val="28"/>
        <w:lang w:eastAsia="zh-CN"/>
        <w14:ligatures w14:val="standardContextual"/>
      </w:rPr>
      <w:t>MUYE RU, PhD</w:t>
    </w:r>
  </w:p>
  <w:p w14:paraId="30AEF379" w14:textId="2D621E6A" w:rsidR="00D1454C" w:rsidRPr="004A3B4E" w:rsidRDefault="00D1454C" w:rsidP="009C3F8B">
    <w:pPr>
      <w:spacing w:after="0" w:line="240" w:lineRule="auto"/>
      <w:jc w:val="center"/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</w:pPr>
    <w:r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t xml:space="preserve">1-919-808-8137  </w:t>
    </w:r>
    <w:r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sym w:font="Symbol" w:char="F0B7"/>
    </w:r>
    <w:r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t xml:space="preserve">  </w:t>
    </w:r>
    <w:hyperlink r:id="rId1" w:history="1">
      <w:r w:rsidRPr="004A3B4E">
        <w:rPr>
          <w:rFonts w:ascii="Garamond" w:eastAsia="DengXian" w:hAnsi="Garamond" w:cs="Times New Roman"/>
          <w:bCs/>
          <w:color w:val="0563C1"/>
          <w:kern w:val="2"/>
          <w:sz w:val="20"/>
          <w:szCs w:val="20"/>
          <w:u w:val="single"/>
          <w:lang w:eastAsia="zh-CN"/>
          <w14:ligatures w14:val="standardContextual"/>
        </w:rPr>
        <w:t>rumuye@hotmail.com</w:t>
      </w:r>
    </w:hyperlink>
    <w:r w:rsidR="009C3F8B"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t xml:space="preserve"> </w:t>
    </w:r>
    <w:r w:rsidR="009C3F8B"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sym w:font="Symbol" w:char="F0B7"/>
    </w:r>
    <w:r w:rsidR="009C3F8B" w:rsidRPr="004A3B4E">
      <w:rPr>
        <w:rFonts w:ascii="Garamond" w:eastAsia="DengXian" w:hAnsi="Garamond" w:cs="Times New Roman"/>
        <w:bCs/>
        <w:kern w:val="2"/>
        <w:sz w:val="20"/>
        <w:szCs w:val="20"/>
        <w:lang w:eastAsia="zh-CN"/>
        <w14:ligatures w14:val="standardContextual"/>
      </w:rPr>
      <w:t xml:space="preserve">  Manhattan, NYC</w:t>
    </w:r>
  </w:p>
  <w:p w14:paraId="051F838E" w14:textId="04D1AD9B" w:rsidR="002F2992" w:rsidRPr="0014697A" w:rsidRDefault="003A4E9D" w:rsidP="00904CEC">
    <w:pPr>
      <w:spacing w:before="40" w:after="0" w:line="240" w:lineRule="auto"/>
      <w:jc w:val="center"/>
      <w:rPr>
        <w:rFonts w:ascii="Garamond" w:eastAsia="Times New Roman" w:hAnsi="Garamond" w:cs="Times New Roman"/>
        <w:sz w:val="21"/>
        <w:szCs w:val="21"/>
      </w:rPr>
    </w:pPr>
    <w:r w:rsidRPr="003A4E9D">
      <w:rPr>
        <w:rFonts w:ascii="Garamond" w:eastAsia="Times New Roman" w:hAnsi="Garamond" w:cs="Times New Roman"/>
        <w:sz w:val="21"/>
        <w:szCs w:val="21"/>
      </w:rPr>
      <w:t>Commodity analyst specializing in weather-driven fundamentals, translating advanced modeling into actionable trading</w:t>
    </w:r>
    <w:r>
      <w:rPr>
        <w:rFonts w:ascii="Garamond" w:eastAsia="Times New Roman" w:hAnsi="Garamond" w:cs="Times New Roman"/>
        <w:sz w:val="21"/>
        <w:szCs w:val="21"/>
      </w:rPr>
      <w:t xml:space="preserve"> insights</w:t>
    </w:r>
    <w:r w:rsidRPr="003A4E9D">
      <w:rPr>
        <w:rFonts w:ascii="Garamond" w:eastAsia="Times New Roman" w:hAnsi="Garamond" w:cs="Times New Roman"/>
        <w:sz w:val="21"/>
        <w:szCs w:val="21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26C"/>
    <w:multiLevelType w:val="hybridMultilevel"/>
    <w:tmpl w:val="F60A8AC8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016355B9"/>
    <w:multiLevelType w:val="hybridMultilevel"/>
    <w:tmpl w:val="265AA1D6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9D681E08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FFFFFFFF" w:tentative="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2" w15:restartNumberingAfterBreak="0">
    <w:nsid w:val="0F794C9F"/>
    <w:multiLevelType w:val="hybridMultilevel"/>
    <w:tmpl w:val="ADDC7F62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B49EB1D6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6"/>
      </w:rPr>
    </w:lvl>
    <w:lvl w:ilvl="3" w:tplc="FFFFFFFF" w:tentative="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3" w15:restartNumberingAfterBreak="0">
    <w:nsid w:val="162957EE"/>
    <w:multiLevelType w:val="hybridMultilevel"/>
    <w:tmpl w:val="0C9C3C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528EB"/>
    <w:multiLevelType w:val="hybridMultilevel"/>
    <w:tmpl w:val="81680A82"/>
    <w:lvl w:ilvl="0" w:tplc="9D681E08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1" w:tplc="FFFFFFFF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5" w15:restartNumberingAfterBreak="0">
    <w:nsid w:val="1A834593"/>
    <w:multiLevelType w:val="hybridMultilevel"/>
    <w:tmpl w:val="14CE8D56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A10012EA">
      <w:start w:val="1"/>
      <w:numFmt w:val="bullet"/>
      <w:lvlText w:val="-"/>
      <w:lvlJc w:val="left"/>
      <w:pPr>
        <w:ind w:left="2300" w:hanging="360"/>
      </w:pPr>
      <w:rPr>
        <w:rFonts w:ascii="Garamond" w:eastAsiaTheme="minorEastAsia" w:hAnsi="Garamond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6" w15:restartNumberingAfterBreak="0">
    <w:nsid w:val="1E0A1AF0"/>
    <w:multiLevelType w:val="hybridMultilevel"/>
    <w:tmpl w:val="70887ADA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C0E53"/>
    <w:multiLevelType w:val="hybridMultilevel"/>
    <w:tmpl w:val="0CC42D5C"/>
    <w:lvl w:ilvl="0" w:tplc="F01E73B0">
      <w:start w:val="1"/>
      <w:numFmt w:val="bullet"/>
      <w:lvlText w:val=""/>
      <w:lvlJc w:val="left"/>
      <w:pPr>
        <w:ind w:left="773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3" w:hanging="360"/>
      </w:pPr>
      <w:rPr>
        <w:rFonts w:ascii="Wingdings" w:hAnsi="Wingdings" w:hint="default"/>
      </w:rPr>
    </w:lvl>
  </w:abstractNum>
  <w:abstractNum w:abstractNumId="8" w15:restartNumberingAfterBreak="0">
    <w:nsid w:val="21D1057A"/>
    <w:multiLevelType w:val="hybridMultilevel"/>
    <w:tmpl w:val="B68ED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B492C"/>
    <w:multiLevelType w:val="hybridMultilevel"/>
    <w:tmpl w:val="C07E43A2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" w15:restartNumberingAfterBreak="0">
    <w:nsid w:val="24B975CB"/>
    <w:multiLevelType w:val="hybridMultilevel"/>
    <w:tmpl w:val="2BB06684"/>
    <w:lvl w:ilvl="0" w:tplc="04090005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1" w15:restartNumberingAfterBreak="0">
    <w:nsid w:val="2E203621"/>
    <w:multiLevelType w:val="hybridMultilevel"/>
    <w:tmpl w:val="C590CA44"/>
    <w:lvl w:ilvl="0" w:tplc="04090013">
      <w:start w:val="1"/>
      <w:numFmt w:val="upperRoman"/>
      <w:lvlText w:val="%1."/>
      <w:lvlJc w:val="right"/>
      <w:pPr>
        <w:ind w:left="8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2" w15:restartNumberingAfterBreak="0">
    <w:nsid w:val="2EE83208"/>
    <w:multiLevelType w:val="hybridMultilevel"/>
    <w:tmpl w:val="EF24D29E"/>
    <w:lvl w:ilvl="0" w:tplc="B49EB1D6">
      <w:start w:val="1"/>
      <w:numFmt w:val="bullet"/>
      <w:lvlText w:val=""/>
      <w:lvlJc w:val="left"/>
      <w:pPr>
        <w:ind w:left="773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85235"/>
    <w:multiLevelType w:val="hybridMultilevel"/>
    <w:tmpl w:val="1B68E87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14" w15:restartNumberingAfterBreak="0">
    <w:nsid w:val="341A04D9"/>
    <w:multiLevelType w:val="hybridMultilevel"/>
    <w:tmpl w:val="D24EAF1A"/>
    <w:lvl w:ilvl="0" w:tplc="B49EB1D6">
      <w:start w:val="1"/>
      <w:numFmt w:val="bullet"/>
      <w:lvlText w:val=""/>
      <w:lvlJc w:val="left"/>
      <w:pPr>
        <w:ind w:left="708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15" w15:restartNumberingAfterBreak="0">
    <w:nsid w:val="342D61A1"/>
    <w:multiLevelType w:val="hybridMultilevel"/>
    <w:tmpl w:val="DA92AB94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04090005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16" w15:restartNumberingAfterBreak="0">
    <w:nsid w:val="39E65F4B"/>
    <w:multiLevelType w:val="hybridMultilevel"/>
    <w:tmpl w:val="B6AC8F48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B49EB1D6">
      <w:start w:val="1"/>
      <w:numFmt w:val="bullet"/>
      <w:lvlText w:val=""/>
      <w:lvlJc w:val="left"/>
      <w:pPr>
        <w:ind w:left="2300" w:hanging="360"/>
      </w:pPr>
      <w:rPr>
        <w:rFonts w:ascii="Symbol" w:hAnsi="Symbol" w:hint="default"/>
        <w:sz w:val="16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17" w15:restartNumberingAfterBreak="0">
    <w:nsid w:val="3BCB2B18"/>
    <w:multiLevelType w:val="hybridMultilevel"/>
    <w:tmpl w:val="CB44A512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" w15:restartNumberingAfterBreak="0">
    <w:nsid w:val="3EB72574"/>
    <w:multiLevelType w:val="hybridMultilevel"/>
    <w:tmpl w:val="FD36CE9C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5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19" w15:restartNumberingAfterBreak="0">
    <w:nsid w:val="451616E3"/>
    <w:multiLevelType w:val="hybridMultilevel"/>
    <w:tmpl w:val="621C2A86"/>
    <w:lvl w:ilvl="0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52337"/>
    <w:multiLevelType w:val="hybridMultilevel"/>
    <w:tmpl w:val="6F520936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043D2"/>
    <w:multiLevelType w:val="hybridMultilevel"/>
    <w:tmpl w:val="3EB2C290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07049"/>
    <w:multiLevelType w:val="hybridMultilevel"/>
    <w:tmpl w:val="FD3462FA"/>
    <w:lvl w:ilvl="0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3" w15:restartNumberingAfterBreak="0">
    <w:nsid w:val="58032985"/>
    <w:multiLevelType w:val="hybridMultilevel"/>
    <w:tmpl w:val="CA68A16E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4" w15:restartNumberingAfterBreak="0">
    <w:nsid w:val="613F7437"/>
    <w:multiLevelType w:val="hybridMultilevel"/>
    <w:tmpl w:val="1406837E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A10012EA">
      <w:start w:val="1"/>
      <w:numFmt w:val="bullet"/>
      <w:lvlText w:val="-"/>
      <w:lvlJc w:val="left"/>
      <w:pPr>
        <w:ind w:left="2300" w:hanging="360"/>
      </w:pPr>
      <w:rPr>
        <w:rFonts w:ascii="Garamond" w:eastAsiaTheme="minorEastAsia" w:hAnsi="Garamond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25" w15:restartNumberingAfterBreak="0">
    <w:nsid w:val="628669C1"/>
    <w:multiLevelType w:val="hybridMultilevel"/>
    <w:tmpl w:val="DB60A134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465A9"/>
    <w:multiLevelType w:val="hybridMultilevel"/>
    <w:tmpl w:val="0C628D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775CAB"/>
    <w:multiLevelType w:val="hybridMultilevel"/>
    <w:tmpl w:val="CCAECE30"/>
    <w:lvl w:ilvl="0" w:tplc="04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28" w15:restartNumberingAfterBreak="0">
    <w:nsid w:val="6CE7183D"/>
    <w:multiLevelType w:val="hybridMultilevel"/>
    <w:tmpl w:val="12A499A2"/>
    <w:lvl w:ilvl="0" w:tplc="74AE9C4A">
      <w:start w:val="1"/>
      <w:numFmt w:val="bullet"/>
      <w:lvlText w:val="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9" w15:restartNumberingAfterBreak="0">
    <w:nsid w:val="71022865"/>
    <w:multiLevelType w:val="hybridMultilevel"/>
    <w:tmpl w:val="E7681640"/>
    <w:lvl w:ilvl="0" w:tplc="F01E73B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9C2842"/>
    <w:multiLevelType w:val="hybridMultilevel"/>
    <w:tmpl w:val="51F81E7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9D681E08">
      <w:start w:val="1"/>
      <w:numFmt w:val="bullet"/>
      <w:lvlText w:val=""/>
      <w:lvlJc w:val="left"/>
      <w:pPr>
        <w:ind w:left="1580" w:hanging="360"/>
      </w:pPr>
      <w:rPr>
        <w:rFonts w:ascii="Symbol" w:hAnsi="Symbol" w:hint="default"/>
        <w:sz w:val="11"/>
      </w:rPr>
    </w:lvl>
    <w:lvl w:ilvl="3" w:tplc="FFFFFFFF" w:tentative="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31" w15:restartNumberingAfterBreak="0">
    <w:nsid w:val="76C42233"/>
    <w:multiLevelType w:val="hybridMultilevel"/>
    <w:tmpl w:val="7EFC2E2C"/>
    <w:lvl w:ilvl="0" w:tplc="A10012EA">
      <w:start w:val="1"/>
      <w:numFmt w:val="bullet"/>
      <w:lvlText w:val="-"/>
      <w:lvlJc w:val="left"/>
      <w:pPr>
        <w:ind w:left="1248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2" w15:restartNumberingAfterBreak="0">
    <w:nsid w:val="7C74496F"/>
    <w:multiLevelType w:val="hybridMultilevel"/>
    <w:tmpl w:val="8EA8562E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2" w:tplc="7EA26F14">
      <w:start w:val="1"/>
      <w:numFmt w:val="bullet"/>
      <w:lvlText w:val="ú"/>
      <w:lvlJc w:val="left"/>
      <w:pPr>
        <w:ind w:left="1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33" w15:restartNumberingAfterBreak="0">
    <w:nsid w:val="7EEF71E1"/>
    <w:multiLevelType w:val="hybridMultilevel"/>
    <w:tmpl w:val="C6E0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E150C"/>
    <w:multiLevelType w:val="hybridMultilevel"/>
    <w:tmpl w:val="00A62E54"/>
    <w:lvl w:ilvl="0" w:tplc="A10012EA">
      <w:start w:val="1"/>
      <w:numFmt w:val="bullet"/>
      <w:lvlText w:val="-"/>
      <w:lvlJc w:val="left"/>
      <w:pPr>
        <w:ind w:left="42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5" w15:restartNumberingAfterBreak="0">
    <w:nsid w:val="7FC20AEC"/>
    <w:multiLevelType w:val="multilevel"/>
    <w:tmpl w:val="60D2B3B0"/>
    <w:lvl w:ilvl="0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▪"/>
      <w:lvlJc w:val="left"/>
      <w:pPr>
        <w:ind w:left="8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0" w:hanging="360"/>
      </w:pPr>
      <w:rPr>
        <w:rFonts w:ascii="Noto Sans Symbols" w:eastAsia="Noto Sans Symbols" w:hAnsi="Noto Sans Symbols" w:cs="Noto Sans Symbols"/>
      </w:rPr>
    </w:lvl>
  </w:abstractNum>
  <w:num w:numId="1" w16cid:durableId="494732029">
    <w:abstractNumId w:val="10"/>
  </w:num>
  <w:num w:numId="2" w16cid:durableId="1268003093">
    <w:abstractNumId w:val="11"/>
  </w:num>
  <w:num w:numId="3" w16cid:durableId="678115965">
    <w:abstractNumId w:val="33"/>
  </w:num>
  <w:num w:numId="4" w16cid:durableId="992100855">
    <w:abstractNumId w:val="7"/>
  </w:num>
  <w:num w:numId="5" w16cid:durableId="344947012">
    <w:abstractNumId w:val="25"/>
  </w:num>
  <w:num w:numId="6" w16cid:durableId="1338583771">
    <w:abstractNumId w:val="21"/>
  </w:num>
  <w:num w:numId="7" w16cid:durableId="17582992">
    <w:abstractNumId w:val="20"/>
  </w:num>
  <w:num w:numId="8" w16cid:durableId="1562905062">
    <w:abstractNumId w:val="23"/>
  </w:num>
  <w:num w:numId="9" w16cid:durableId="1714771530">
    <w:abstractNumId w:val="13"/>
  </w:num>
  <w:num w:numId="10" w16cid:durableId="784735318">
    <w:abstractNumId w:val="19"/>
  </w:num>
  <w:num w:numId="11" w16cid:durableId="175048880">
    <w:abstractNumId w:val="6"/>
  </w:num>
  <w:num w:numId="12" w16cid:durableId="2049252733">
    <w:abstractNumId w:val="28"/>
  </w:num>
  <w:num w:numId="13" w16cid:durableId="1734348408">
    <w:abstractNumId w:val="17"/>
  </w:num>
  <w:num w:numId="14" w16cid:durableId="273488107">
    <w:abstractNumId w:val="9"/>
  </w:num>
  <w:num w:numId="15" w16cid:durableId="971717882">
    <w:abstractNumId w:val="0"/>
  </w:num>
  <w:num w:numId="16" w16cid:durableId="977614069">
    <w:abstractNumId w:val="22"/>
  </w:num>
  <w:num w:numId="17" w16cid:durableId="1219364516">
    <w:abstractNumId w:val="29"/>
  </w:num>
  <w:num w:numId="18" w16cid:durableId="104887532">
    <w:abstractNumId w:val="3"/>
  </w:num>
  <w:num w:numId="19" w16cid:durableId="766317235">
    <w:abstractNumId w:val="12"/>
  </w:num>
  <w:num w:numId="20" w16cid:durableId="1073890779">
    <w:abstractNumId w:val="26"/>
  </w:num>
  <w:num w:numId="21" w16cid:durableId="2059670466">
    <w:abstractNumId w:val="35"/>
  </w:num>
  <w:num w:numId="22" w16cid:durableId="1762068083">
    <w:abstractNumId w:val="8"/>
  </w:num>
  <w:num w:numId="23" w16cid:durableId="1532760323">
    <w:abstractNumId w:val="32"/>
  </w:num>
  <w:num w:numId="24" w16cid:durableId="683021168">
    <w:abstractNumId w:val="2"/>
  </w:num>
  <w:num w:numId="25" w16cid:durableId="11304879">
    <w:abstractNumId w:val="18"/>
  </w:num>
  <w:num w:numId="26" w16cid:durableId="464659395">
    <w:abstractNumId w:val="30"/>
  </w:num>
  <w:num w:numId="27" w16cid:durableId="1380089374">
    <w:abstractNumId w:val="1"/>
  </w:num>
  <w:num w:numId="28" w16cid:durableId="783116911">
    <w:abstractNumId w:val="27"/>
  </w:num>
  <w:num w:numId="29" w16cid:durableId="1741293266">
    <w:abstractNumId w:val="34"/>
  </w:num>
  <w:num w:numId="30" w16cid:durableId="1722631008">
    <w:abstractNumId w:val="31"/>
  </w:num>
  <w:num w:numId="31" w16cid:durableId="1761099838">
    <w:abstractNumId w:val="4"/>
  </w:num>
  <w:num w:numId="32" w16cid:durableId="597565764">
    <w:abstractNumId w:val="14"/>
  </w:num>
  <w:num w:numId="33" w16cid:durableId="998800982">
    <w:abstractNumId w:val="15"/>
  </w:num>
  <w:num w:numId="34" w16cid:durableId="699402323">
    <w:abstractNumId w:val="24"/>
  </w:num>
  <w:num w:numId="35" w16cid:durableId="172963762">
    <w:abstractNumId w:val="16"/>
  </w:num>
  <w:num w:numId="36" w16cid:durableId="1847476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x9f0e9er00dase5pd05vdwbte9p05ft9r55&quot;&gt;My EndNote Library&lt;record-ids&gt;&lt;item&gt;78&lt;/item&gt;&lt;/record-ids&gt;&lt;/item&gt;&lt;/Libraries&gt;"/>
  </w:docVars>
  <w:rsids>
    <w:rsidRoot w:val="00441133"/>
    <w:rsid w:val="00000354"/>
    <w:rsid w:val="00000A57"/>
    <w:rsid w:val="00000E0F"/>
    <w:rsid w:val="00000F3A"/>
    <w:rsid w:val="0000129F"/>
    <w:rsid w:val="00001FC7"/>
    <w:rsid w:val="000020BB"/>
    <w:rsid w:val="000024EC"/>
    <w:rsid w:val="0000392D"/>
    <w:rsid w:val="00003FED"/>
    <w:rsid w:val="0000523E"/>
    <w:rsid w:val="00005552"/>
    <w:rsid w:val="000056F0"/>
    <w:rsid w:val="000058B4"/>
    <w:rsid w:val="000068B2"/>
    <w:rsid w:val="00006B8E"/>
    <w:rsid w:val="00007090"/>
    <w:rsid w:val="00007D33"/>
    <w:rsid w:val="00007F17"/>
    <w:rsid w:val="000103AA"/>
    <w:rsid w:val="00011EA8"/>
    <w:rsid w:val="00012549"/>
    <w:rsid w:val="000128D1"/>
    <w:rsid w:val="000138D9"/>
    <w:rsid w:val="00013C0B"/>
    <w:rsid w:val="00014055"/>
    <w:rsid w:val="000140A5"/>
    <w:rsid w:val="00014987"/>
    <w:rsid w:val="0001571A"/>
    <w:rsid w:val="000159E4"/>
    <w:rsid w:val="000164A3"/>
    <w:rsid w:val="0001786A"/>
    <w:rsid w:val="000178C4"/>
    <w:rsid w:val="00017DA8"/>
    <w:rsid w:val="000231DD"/>
    <w:rsid w:val="00023B02"/>
    <w:rsid w:val="00023F09"/>
    <w:rsid w:val="0002463F"/>
    <w:rsid w:val="00024E92"/>
    <w:rsid w:val="00025910"/>
    <w:rsid w:val="0002760B"/>
    <w:rsid w:val="000302D0"/>
    <w:rsid w:val="000309A1"/>
    <w:rsid w:val="00031957"/>
    <w:rsid w:val="0003206D"/>
    <w:rsid w:val="00032DC6"/>
    <w:rsid w:val="00034DAC"/>
    <w:rsid w:val="000367F4"/>
    <w:rsid w:val="000369B3"/>
    <w:rsid w:val="00040F60"/>
    <w:rsid w:val="000415AA"/>
    <w:rsid w:val="00041F23"/>
    <w:rsid w:val="00043647"/>
    <w:rsid w:val="0004520F"/>
    <w:rsid w:val="000453F1"/>
    <w:rsid w:val="000454EE"/>
    <w:rsid w:val="0004581B"/>
    <w:rsid w:val="0004587F"/>
    <w:rsid w:val="00046DD2"/>
    <w:rsid w:val="00047971"/>
    <w:rsid w:val="0004797D"/>
    <w:rsid w:val="00047AF7"/>
    <w:rsid w:val="0005028F"/>
    <w:rsid w:val="000509DF"/>
    <w:rsid w:val="00053A2A"/>
    <w:rsid w:val="00053FF1"/>
    <w:rsid w:val="00053FFE"/>
    <w:rsid w:val="00055512"/>
    <w:rsid w:val="00056530"/>
    <w:rsid w:val="00056A0E"/>
    <w:rsid w:val="00057B3F"/>
    <w:rsid w:val="00060EA0"/>
    <w:rsid w:val="00061EAA"/>
    <w:rsid w:val="0006330A"/>
    <w:rsid w:val="000640B7"/>
    <w:rsid w:val="00064508"/>
    <w:rsid w:val="00064E18"/>
    <w:rsid w:val="00065555"/>
    <w:rsid w:val="000664B8"/>
    <w:rsid w:val="000668D4"/>
    <w:rsid w:val="00067A94"/>
    <w:rsid w:val="0007132E"/>
    <w:rsid w:val="0007221A"/>
    <w:rsid w:val="000727B5"/>
    <w:rsid w:val="0007383A"/>
    <w:rsid w:val="00073E58"/>
    <w:rsid w:val="000742E4"/>
    <w:rsid w:val="000744AC"/>
    <w:rsid w:val="00074FFD"/>
    <w:rsid w:val="000755BB"/>
    <w:rsid w:val="00075660"/>
    <w:rsid w:val="00075873"/>
    <w:rsid w:val="00075DE5"/>
    <w:rsid w:val="00076077"/>
    <w:rsid w:val="000762AA"/>
    <w:rsid w:val="000770BF"/>
    <w:rsid w:val="00077386"/>
    <w:rsid w:val="00077D6A"/>
    <w:rsid w:val="00077E38"/>
    <w:rsid w:val="00083992"/>
    <w:rsid w:val="00083B79"/>
    <w:rsid w:val="00083BB3"/>
    <w:rsid w:val="00084E32"/>
    <w:rsid w:val="00085AE7"/>
    <w:rsid w:val="00085BCD"/>
    <w:rsid w:val="000866ED"/>
    <w:rsid w:val="00086792"/>
    <w:rsid w:val="0008761C"/>
    <w:rsid w:val="0008791A"/>
    <w:rsid w:val="00090344"/>
    <w:rsid w:val="00091305"/>
    <w:rsid w:val="00091E80"/>
    <w:rsid w:val="000929F5"/>
    <w:rsid w:val="000943A1"/>
    <w:rsid w:val="00095B85"/>
    <w:rsid w:val="00095DE8"/>
    <w:rsid w:val="000962A3"/>
    <w:rsid w:val="00097103"/>
    <w:rsid w:val="0009794C"/>
    <w:rsid w:val="000A0E73"/>
    <w:rsid w:val="000A104F"/>
    <w:rsid w:val="000A122B"/>
    <w:rsid w:val="000A18AF"/>
    <w:rsid w:val="000A1D81"/>
    <w:rsid w:val="000A2A0E"/>
    <w:rsid w:val="000A2A46"/>
    <w:rsid w:val="000A2B76"/>
    <w:rsid w:val="000A614C"/>
    <w:rsid w:val="000B0728"/>
    <w:rsid w:val="000B1565"/>
    <w:rsid w:val="000B1B5C"/>
    <w:rsid w:val="000B24B4"/>
    <w:rsid w:val="000B2DA2"/>
    <w:rsid w:val="000B40F1"/>
    <w:rsid w:val="000B53CE"/>
    <w:rsid w:val="000B55C3"/>
    <w:rsid w:val="000B623A"/>
    <w:rsid w:val="000B6481"/>
    <w:rsid w:val="000C04BF"/>
    <w:rsid w:val="000C15C7"/>
    <w:rsid w:val="000C1AB2"/>
    <w:rsid w:val="000C2254"/>
    <w:rsid w:val="000C2724"/>
    <w:rsid w:val="000C2A24"/>
    <w:rsid w:val="000C2AE0"/>
    <w:rsid w:val="000C325A"/>
    <w:rsid w:val="000C43BB"/>
    <w:rsid w:val="000C4719"/>
    <w:rsid w:val="000C614A"/>
    <w:rsid w:val="000C6536"/>
    <w:rsid w:val="000C6570"/>
    <w:rsid w:val="000C699D"/>
    <w:rsid w:val="000D1466"/>
    <w:rsid w:val="000D1796"/>
    <w:rsid w:val="000D464E"/>
    <w:rsid w:val="000D6A24"/>
    <w:rsid w:val="000D7384"/>
    <w:rsid w:val="000D76D4"/>
    <w:rsid w:val="000D784D"/>
    <w:rsid w:val="000D7C59"/>
    <w:rsid w:val="000D7D8F"/>
    <w:rsid w:val="000E00C1"/>
    <w:rsid w:val="000E06DA"/>
    <w:rsid w:val="000E2B8F"/>
    <w:rsid w:val="000E3EDD"/>
    <w:rsid w:val="000E40AA"/>
    <w:rsid w:val="000E5C81"/>
    <w:rsid w:val="000E6AD1"/>
    <w:rsid w:val="000E73F9"/>
    <w:rsid w:val="000E749D"/>
    <w:rsid w:val="000E7A9E"/>
    <w:rsid w:val="000F0488"/>
    <w:rsid w:val="000F0C4F"/>
    <w:rsid w:val="000F0F34"/>
    <w:rsid w:val="000F11D1"/>
    <w:rsid w:val="000F179C"/>
    <w:rsid w:val="000F1B80"/>
    <w:rsid w:val="000F1BA8"/>
    <w:rsid w:val="000F2C3C"/>
    <w:rsid w:val="000F3107"/>
    <w:rsid w:val="000F360A"/>
    <w:rsid w:val="000F407B"/>
    <w:rsid w:val="000F478A"/>
    <w:rsid w:val="000F77ED"/>
    <w:rsid w:val="000F7CA7"/>
    <w:rsid w:val="0010044F"/>
    <w:rsid w:val="001015D7"/>
    <w:rsid w:val="00101795"/>
    <w:rsid w:val="00102594"/>
    <w:rsid w:val="0010269C"/>
    <w:rsid w:val="00103B56"/>
    <w:rsid w:val="001040B1"/>
    <w:rsid w:val="00105A89"/>
    <w:rsid w:val="00106752"/>
    <w:rsid w:val="0010725A"/>
    <w:rsid w:val="00107320"/>
    <w:rsid w:val="001073CA"/>
    <w:rsid w:val="00107CA7"/>
    <w:rsid w:val="001109BD"/>
    <w:rsid w:val="00111452"/>
    <w:rsid w:val="001124E8"/>
    <w:rsid w:val="0011490D"/>
    <w:rsid w:val="00114F61"/>
    <w:rsid w:val="001156C9"/>
    <w:rsid w:val="00115872"/>
    <w:rsid w:val="00116592"/>
    <w:rsid w:val="00116652"/>
    <w:rsid w:val="001177B6"/>
    <w:rsid w:val="00117A34"/>
    <w:rsid w:val="00117BCF"/>
    <w:rsid w:val="00117CB4"/>
    <w:rsid w:val="00120F56"/>
    <w:rsid w:val="001212BA"/>
    <w:rsid w:val="0012389C"/>
    <w:rsid w:val="00123ADB"/>
    <w:rsid w:val="00124958"/>
    <w:rsid w:val="00124C43"/>
    <w:rsid w:val="001254DA"/>
    <w:rsid w:val="00125AB8"/>
    <w:rsid w:val="00125C8B"/>
    <w:rsid w:val="00125E68"/>
    <w:rsid w:val="00126882"/>
    <w:rsid w:val="001311E6"/>
    <w:rsid w:val="001332F2"/>
    <w:rsid w:val="00134F4B"/>
    <w:rsid w:val="00136D8A"/>
    <w:rsid w:val="00137622"/>
    <w:rsid w:val="00141EF5"/>
    <w:rsid w:val="00142AF3"/>
    <w:rsid w:val="00143FAF"/>
    <w:rsid w:val="0014403F"/>
    <w:rsid w:val="0014432D"/>
    <w:rsid w:val="00145A36"/>
    <w:rsid w:val="0014697A"/>
    <w:rsid w:val="00147B5A"/>
    <w:rsid w:val="00150A7C"/>
    <w:rsid w:val="00151C8A"/>
    <w:rsid w:val="00152BF1"/>
    <w:rsid w:val="00152D9D"/>
    <w:rsid w:val="001536FC"/>
    <w:rsid w:val="001548BE"/>
    <w:rsid w:val="00154D8D"/>
    <w:rsid w:val="001560C5"/>
    <w:rsid w:val="001568C5"/>
    <w:rsid w:val="00157511"/>
    <w:rsid w:val="0016262A"/>
    <w:rsid w:val="00163FEF"/>
    <w:rsid w:val="0016408C"/>
    <w:rsid w:val="001643D3"/>
    <w:rsid w:val="00165331"/>
    <w:rsid w:val="0016596C"/>
    <w:rsid w:val="00166A89"/>
    <w:rsid w:val="0016765F"/>
    <w:rsid w:val="00167CD3"/>
    <w:rsid w:val="00171A68"/>
    <w:rsid w:val="0017299B"/>
    <w:rsid w:val="0017403A"/>
    <w:rsid w:val="00174224"/>
    <w:rsid w:val="0017455F"/>
    <w:rsid w:val="00174F98"/>
    <w:rsid w:val="001756E6"/>
    <w:rsid w:val="00176D34"/>
    <w:rsid w:val="001771C0"/>
    <w:rsid w:val="0017743E"/>
    <w:rsid w:val="0017745A"/>
    <w:rsid w:val="0017798A"/>
    <w:rsid w:val="00177A79"/>
    <w:rsid w:val="00180CE8"/>
    <w:rsid w:val="00180FC6"/>
    <w:rsid w:val="00181A87"/>
    <w:rsid w:val="0018256F"/>
    <w:rsid w:val="001828C7"/>
    <w:rsid w:val="001833B2"/>
    <w:rsid w:val="0018345F"/>
    <w:rsid w:val="0018399C"/>
    <w:rsid w:val="00183ACD"/>
    <w:rsid w:val="00184A4B"/>
    <w:rsid w:val="00184F22"/>
    <w:rsid w:val="00185FCC"/>
    <w:rsid w:val="00186E1F"/>
    <w:rsid w:val="00187756"/>
    <w:rsid w:val="0019070F"/>
    <w:rsid w:val="0019117B"/>
    <w:rsid w:val="00192040"/>
    <w:rsid w:val="001921CC"/>
    <w:rsid w:val="00193BDB"/>
    <w:rsid w:val="001946EB"/>
    <w:rsid w:val="001949FE"/>
    <w:rsid w:val="00196298"/>
    <w:rsid w:val="001A0F95"/>
    <w:rsid w:val="001A174D"/>
    <w:rsid w:val="001A1B4B"/>
    <w:rsid w:val="001A270D"/>
    <w:rsid w:val="001A2B61"/>
    <w:rsid w:val="001A306E"/>
    <w:rsid w:val="001A339D"/>
    <w:rsid w:val="001A4DB0"/>
    <w:rsid w:val="001A5415"/>
    <w:rsid w:val="001A679A"/>
    <w:rsid w:val="001A7604"/>
    <w:rsid w:val="001B02C5"/>
    <w:rsid w:val="001B1525"/>
    <w:rsid w:val="001B3EDF"/>
    <w:rsid w:val="001B4B08"/>
    <w:rsid w:val="001B6B3D"/>
    <w:rsid w:val="001B6D35"/>
    <w:rsid w:val="001B75EF"/>
    <w:rsid w:val="001B7D07"/>
    <w:rsid w:val="001C114C"/>
    <w:rsid w:val="001C148C"/>
    <w:rsid w:val="001C2BC9"/>
    <w:rsid w:val="001C2F1E"/>
    <w:rsid w:val="001C42A5"/>
    <w:rsid w:val="001C5596"/>
    <w:rsid w:val="001C5881"/>
    <w:rsid w:val="001C5991"/>
    <w:rsid w:val="001C61C4"/>
    <w:rsid w:val="001C6627"/>
    <w:rsid w:val="001D144B"/>
    <w:rsid w:val="001D1995"/>
    <w:rsid w:val="001D21BE"/>
    <w:rsid w:val="001D2491"/>
    <w:rsid w:val="001D3DB2"/>
    <w:rsid w:val="001D5663"/>
    <w:rsid w:val="001D62B5"/>
    <w:rsid w:val="001D631E"/>
    <w:rsid w:val="001D6649"/>
    <w:rsid w:val="001D69F4"/>
    <w:rsid w:val="001D765B"/>
    <w:rsid w:val="001E0E38"/>
    <w:rsid w:val="001E135B"/>
    <w:rsid w:val="001E3349"/>
    <w:rsid w:val="001E3E9D"/>
    <w:rsid w:val="001E79F0"/>
    <w:rsid w:val="001F06A1"/>
    <w:rsid w:val="001F09DF"/>
    <w:rsid w:val="001F0CCF"/>
    <w:rsid w:val="001F11FA"/>
    <w:rsid w:val="001F2D6F"/>
    <w:rsid w:val="001F41FF"/>
    <w:rsid w:val="001F4208"/>
    <w:rsid w:val="001F5149"/>
    <w:rsid w:val="001F5978"/>
    <w:rsid w:val="001F5C7D"/>
    <w:rsid w:val="001F6661"/>
    <w:rsid w:val="001F6A6F"/>
    <w:rsid w:val="001F6B2E"/>
    <w:rsid w:val="001F77D2"/>
    <w:rsid w:val="00200247"/>
    <w:rsid w:val="00200691"/>
    <w:rsid w:val="00200B91"/>
    <w:rsid w:val="0020101C"/>
    <w:rsid w:val="00202275"/>
    <w:rsid w:val="0020383D"/>
    <w:rsid w:val="0020390D"/>
    <w:rsid w:val="002053BA"/>
    <w:rsid w:val="002053E8"/>
    <w:rsid w:val="002072FB"/>
    <w:rsid w:val="002103DF"/>
    <w:rsid w:val="0021041E"/>
    <w:rsid w:val="00210704"/>
    <w:rsid w:val="00213638"/>
    <w:rsid w:val="00213991"/>
    <w:rsid w:val="00216546"/>
    <w:rsid w:val="00216AA8"/>
    <w:rsid w:val="0021756F"/>
    <w:rsid w:val="00217E2E"/>
    <w:rsid w:val="0022237F"/>
    <w:rsid w:val="0022247A"/>
    <w:rsid w:val="00222B48"/>
    <w:rsid w:val="0022599A"/>
    <w:rsid w:val="00225A95"/>
    <w:rsid w:val="0022642A"/>
    <w:rsid w:val="00227217"/>
    <w:rsid w:val="00231FBD"/>
    <w:rsid w:val="00232EFC"/>
    <w:rsid w:val="002331F0"/>
    <w:rsid w:val="00233F08"/>
    <w:rsid w:val="00234314"/>
    <w:rsid w:val="00234747"/>
    <w:rsid w:val="00235423"/>
    <w:rsid w:val="002359FE"/>
    <w:rsid w:val="00236B84"/>
    <w:rsid w:val="00236BF6"/>
    <w:rsid w:val="00237E97"/>
    <w:rsid w:val="0024019B"/>
    <w:rsid w:val="00240D3B"/>
    <w:rsid w:val="002410A5"/>
    <w:rsid w:val="002420DD"/>
    <w:rsid w:val="00242A20"/>
    <w:rsid w:val="00243F6A"/>
    <w:rsid w:val="00243F8F"/>
    <w:rsid w:val="0024430A"/>
    <w:rsid w:val="00244B50"/>
    <w:rsid w:val="00244E25"/>
    <w:rsid w:val="002472EE"/>
    <w:rsid w:val="00250C87"/>
    <w:rsid w:val="00251228"/>
    <w:rsid w:val="002516A4"/>
    <w:rsid w:val="0025290D"/>
    <w:rsid w:val="00254379"/>
    <w:rsid w:val="00254C35"/>
    <w:rsid w:val="00255A2C"/>
    <w:rsid w:val="00255E3D"/>
    <w:rsid w:val="00256CF7"/>
    <w:rsid w:val="00256F0C"/>
    <w:rsid w:val="00257E85"/>
    <w:rsid w:val="002603A0"/>
    <w:rsid w:val="00260C27"/>
    <w:rsid w:val="0026109F"/>
    <w:rsid w:val="00262AF8"/>
    <w:rsid w:val="002640C0"/>
    <w:rsid w:val="002648A7"/>
    <w:rsid w:val="00264E18"/>
    <w:rsid w:val="00270768"/>
    <w:rsid w:val="00270B5B"/>
    <w:rsid w:val="00271443"/>
    <w:rsid w:val="00271B19"/>
    <w:rsid w:val="00272F9F"/>
    <w:rsid w:val="002732B6"/>
    <w:rsid w:val="00274904"/>
    <w:rsid w:val="002766C2"/>
    <w:rsid w:val="002767E7"/>
    <w:rsid w:val="00276AA9"/>
    <w:rsid w:val="0028047F"/>
    <w:rsid w:val="002809CC"/>
    <w:rsid w:val="002817FA"/>
    <w:rsid w:val="00282295"/>
    <w:rsid w:val="00283FB4"/>
    <w:rsid w:val="00284367"/>
    <w:rsid w:val="002844C1"/>
    <w:rsid w:val="00286B61"/>
    <w:rsid w:val="00287552"/>
    <w:rsid w:val="0029139B"/>
    <w:rsid w:val="002916B6"/>
    <w:rsid w:val="00291D4B"/>
    <w:rsid w:val="00291EE7"/>
    <w:rsid w:val="00293C07"/>
    <w:rsid w:val="00293D06"/>
    <w:rsid w:val="0029457F"/>
    <w:rsid w:val="00295974"/>
    <w:rsid w:val="00296AA6"/>
    <w:rsid w:val="00296CEE"/>
    <w:rsid w:val="00296FE1"/>
    <w:rsid w:val="00297D60"/>
    <w:rsid w:val="002A0D65"/>
    <w:rsid w:val="002A442F"/>
    <w:rsid w:val="002A5E54"/>
    <w:rsid w:val="002B10B9"/>
    <w:rsid w:val="002B1E95"/>
    <w:rsid w:val="002B20DB"/>
    <w:rsid w:val="002B278A"/>
    <w:rsid w:val="002B378F"/>
    <w:rsid w:val="002B4006"/>
    <w:rsid w:val="002B4B27"/>
    <w:rsid w:val="002B529F"/>
    <w:rsid w:val="002B5868"/>
    <w:rsid w:val="002B61DC"/>
    <w:rsid w:val="002C0389"/>
    <w:rsid w:val="002C25AC"/>
    <w:rsid w:val="002C34F6"/>
    <w:rsid w:val="002C4289"/>
    <w:rsid w:val="002C47C0"/>
    <w:rsid w:val="002C57A1"/>
    <w:rsid w:val="002C7800"/>
    <w:rsid w:val="002D16C9"/>
    <w:rsid w:val="002D184A"/>
    <w:rsid w:val="002D1870"/>
    <w:rsid w:val="002D1B8F"/>
    <w:rsid w:val="002D1D70"/>
    <w:rsid w:val="002D257C"/>
    <w:rsid w:val="002D3698"/>
    <w:rsid w:val="002D3A98"/>
    <w:rsid w:val="002D404F"/>
    <w:rsid w:val="002D5595"/>
    <w:rsid w:val="002D55B4"/>
    <w:rsid w:val="002D5743"/>
    <w:rsid w:val="002D5B03"/>
    <w:rsid w:val="002D5F95"/>
    <w:rsid w:val="002D78E9"/>
    <w:rsid w:val="002E05AD"/>
    <w:rsid w:val="002E1B38"/>
    <w:rsid w:val="002E1D1E"/>
    <w:rsid w:val="002E1E44"/>
    <w:rsid w:val="002E355C"/>
    <w:rsid w:val="002E41D9"/>
    <w:rsid w:val="002E4218"/>
    <w:rsid w:val="002E43BE"/>
    <w:rsid w:val="002E443F"/>
    <w:rsid w:val="002E5229"/>
    <w:rsid w:val="002E61D6"/>
    <w:rsid w:val="002E6518"/>
    <w:rsid w:val="002E685F"/>
    <w:rsid w:val="002F2450"/>
    <w:rsid w:val="002F2992"/>
    <w:rsid w:val="002F299E"/>
    <w:rsid w:val="002F321E"/>
    <w:rsid w:val="002F33B8"/>
    <w:rsid w:val="002F3EAB"/>
    <w:rsid w:val="002F5DED"/>
    <w:rsid w:val="002F7390"/>
    <w:rsid w:val="002F78A3"/>
    <w:rsid w:val="00301658"/>
    <w:rsid w:val="003021CE"/>
    <w:rsid w:val="00302B11"/>
    <w:rsid w:val="0030347C"/>
    <w:rsid w:val="0030360A"/>
    <w:rsid w:val="00303FEF"/>
    <w:rsid w:val="00310629"/>
    <w:rsid w:val="0031088F"/>
    <w:rsid w:val="00310A0D"/>
    <w:rsid w:val="00311719"/>
    <w:rsid w:val="0031210A"/>
    <w:rsid w:val="0031235B"/>
    <w:rsid w:val="00312370"/>
    <w:rsid w:val="00312AC1"/>
    <w:rsid w:val="00313024"/>
    <w:rsid w:val="00314289"/>
    <w:rsid w:val="0031431D"/>
    <w:rsid w:val="003143AC"/>
    <w:rsid w:val="00315BF1"/>
    <w:rsid w:val="00316395"/>
    <w:rsid w:val="00316D23"/>
    <w:rsid w:val="00316FB6"/>
    <w:rsid w:val="00317B9F"/>
    <w:rsid w:val="003200B6"/>
    <w:rsid w:val="0032139F"/>
    <w:rsid w:val="0032157E"/>
    <w:rsid w:val="00323254"/>
    <w:rsid w:val="003235F0"/>
    <w:rsid w:val="003245EF"/>
    <w:rsid w:val="00325507"/>
    <w:rsid w:val="0032628F"/>
    <w:rsid w:val="00327A7E"/>
    <w:rsid w:val="00327D9C"/>
    <w:rsid w:val="003302A6"/>
    <w:rsid w:val="00330B16"/>
    <w:rsid w:val="00330CC8"/>
    <w:rsid w:val="00331270"/>
    <w:rsid w:val="003318D0"/>
    <w:rsid w:val="00333AE8"/>
    <w:rsid w:val="003358E5"/>
    <w:rsid w:val="00335935"/>
    <w:rsid w:val="00336475"/>
    <w:rsid w:val="003366A8"/>
    <w:rsid w:val="00337035"/>
    <w:rsid w:val="00340419"/>
    <w:rsid w:val="00341314"/>
    <w:rsid w:val="0034170F"/>
    <w:rsid w:val="003429B2"/>
    <w:rsid w:val="00342BC0"/>
    <w:rsid w:val="00342EC3"/>
    <w:rsid w:val="003439A1"/>
    <w:rsid w:val="00344AFA"/>
    <w:rsid w:val="00345846"/>
    <w:rsid w:val="003463C0"/>
    <w:rsid w:val="003468EA"/>
    <w:rsid w:val="00346904"/>
    <w:rsid w:val="00346A6C"/>
    <w:rsid w:val="003471F3"/>
    <w:rsid w:val="00350B0B"/>
    <w:rsid w:val="00350C02"/>
    <w:rsid w:val="00351403"/>
    <w:rsid w:val="003518F8"/>
    <w:rsid w:val="003536EE"/>
    <w:rsid w:val="003537E2"/>
    <w:rsid w:val="003541B6"/>
    <w:rsid w:val="00354BBD"/>
    <w:rsid w:val="00357276"/>
    <w:rsid w:val="00360BF8"/>
    <w:rsid w:val="00360C02"/>
    <w:rsid w:val="00362380"/>
    <w:rsid w:val="00362A32"/>
    <w:rsid w:val="00362BE6"/>
    <w:rsid w:val="00363FBA"/>
    <w:rsid w:val="00364D04"/>
    <w:rsid w:val="00367F3E"/>
    <w:rsid w:val="00370D33"/>
    <w:rsid w:val="00370DCD"/>
    <w:rsid w:val="003744D7"/>
    <w:rsid w:val="00375D08"/>
    <w:rsid w:val="00376416"/>
    <w:rsid w:val="003765BD"/>
    <w:rsid w:val="0037731C"/>
    <w:rsid w:val="003802B8"/>
    <w:rsid w:val="003829E2"/>
    <w:rsid w:val="00383115"/>
    <w:rsid w:val="0038339E"/>
    <w:rsid w:val="00383E2C"/>
    <w:rsid w:val="0038460D"/>
    <w:rsid w:val="00384BD6"/>
    <w:rsid w:val="00385B04"/>
    <w:rsid w:val="00385F6E"/>
    <w:rsid w:val="00387851"/>
    <w:rsid w:val="00390694"/>
    <w:rsid w:val="00390BC4"/>
    <w:rsid w:val="00390DF0"/>
    <w:rsid w:val="003914DD"/>
    <w:rsid w:val="00392888"/>
    <w:rsid w:val="00392F4D"/>
    <w:rsid w:val="00392FB1"/>
    <w:rsid w:val="003930E4"/>
    <w:rsid w:val="003941AE"/>
    <w:rsid w:val="00395190"/>
    <w:rsid w:val="00395475"/>
    <w:rsid w:val="00395870"/>
    <w:rsid w:val="00395A1A"/>
    <w:rsid w:val="00395CE3"/>
    <w:rsid w:val="0039653E"/>
    <w:rsid w:val="00397E15"/>
    <w:rsid w:val="003A0FF1"/>
    <w:rsid w:val="003A119A"/>
    <w:rsid w:val="003A1532"/>
    <w:rsid w:val="003A29C8"/>
    <w:rsid w:val="003A3757"/>
    <w:rsid w:val="003A3963"/>
    <w:rsid w:val="003A3BC9"/>
    <w:rsid w:val="003A4738"/>
    <w:rsid w:val="003A4E9D"/>
    <w:rsid w:val="003A4ED9"/>
    <w:rsid w:val="003A54AA"/>
    <w:rsid w:val="003A60BA"/>
    <w:rsid w:val="003A64C7"/>
    <w:rsid w:val="003A6C7B"/>
    <w:rsid w:val="003A73A0"/>
    <w:rsid w:val="003B02AA"/>
    <w:rsid w:val="003B0C1C"/>
    <w:rsid w:val="003B1419"/>
    <w:rsid w:val="003B14ED"/>
    <w:rsid w:val="003B295E"/>
    <w:rsid w:val="003B330D"/>
    <w:rsid w:val="003B3426"/>
    <w:rsid w:val="003B3D42"/>
    <w:rsid w:val="003B421F"/>
    <w:rsid w:val="003B53B8"/>
    <w:rsid w:val="003B5659"/>
    <w:rsid w:val="003B5802"/>
    <w:rsid w:val="003B6034"/>
    <w:rsid w:val="003B6AA1"/>
    <w:rsid w:val="003B6CF0"/>
    <w:rsid w:val="003B7B3C"/>
    <w:rsid w:val="003C0042"/>
    <w:rsid w:val="003C01F9"/>
    <w:rsid w:val="003C1F83"/>
    <w:rsid w:val="003C27EE"/>
    <w:rsid w:val="003C2BC0"/>
    <w:rsid w:val="003C316D"/>
    <w:rsid w:val="003C541F"/>
    <w:rsid w:val="003C56CD"/>
    <w:rsid w:val="003C64B3"/>
    <w:rsid w:val="003C7495"/>
    <w:rsid w:val="003C7592"/>
    <w:rsid w:val="003D01AF"/>
    <w:rsid w:val="003D2769"/>
    <w:rsid w:val="003D297E"/>
    <w:rsid w:val="003D38D4"/>
    <w:rsid w:val="003D6A26"/>
    <w:rsid w:val="003D6B54"/>
    <w:rsid w:val="003D6E9E"/>
    <w:rsid w:val="003D6F40"/>
    <w:rsid w:val="003D73DA"/>
    <w:rsid w:val="003D7585"/>
    <w:rsid w:val="003D7C22"/>
    <w:rsid w:val="003E0689"/>
    <w:rsid w:val="003E06DF"/>
    <w:rsid w:val="003E11D6"/>
    <w:rsid w:val="003E1839"/>
    <w:rsid w:val="003E276A"/>
    <w:rsid w:val="003E2822"/>
    <w:rsid w:val="003E3183"/>
    <w:rsid w:val="003E3ADB"/>
    <w:rsid w:val="003E4683"/>
    <w:rsid w:val="003E48E6"/>
    <w:rsid w:val="003E5086"/>
    <w:rsid w:val="003E55A1"/>
    <w:rsid w:val="003E732A"/>
    <w:rsid w:val="003F132B"/>
    <w:rsid w:val="003F2BCD"/>
    <w:rsid w:val="003F325A"/>
    <w:rsid w:val="003F380B"/>
    <w:rsid w:val="003F4B4B"/>
    <w:rsid w:val="003F58FD"/>
    <w:rsid w:val="003F63F5"/>
    <w:rsid w:val="003F687E"/>
    <w:rsid w:val="003F6F6B"/>
    <w:rsid w:val="00400107"/>
    <w:rsid w:val="00401582"/>
    <w:rsid w:val="00401B41"/>
    <w:rsid w:val="0040251A"/>
    <w:rsid w:val="004053C2"/>
    <w:rsid w:val="00405F06"/>
    <w:rsid w:val="00405FEF"/>
    <w:rsid w:val="00406841"/>
    <w:rsid w:val="00406E1E"/>
    <w:rsid w:val="004105DD"/>
    <w:rsid w:val="004113EB"/>
    <w:rsid w:val="00412838"/>
    <w:rsid w:val="0041393F"/>
    <w:rsid w:val="004141CE"/>
    <w:rsid w:val="004144AC"/>
    <w:rsid w:val="004147CB"/>
    <w:rsid w:val="0041683E"/>
    <w:rsid w:val="00416A48"/>
    <w:rsid w:val="00416C0F"/>
    <w:rsid w:val="00416F76"/>
    <w:rsid w:val="00417119"/>
    <w:rsid w:val="00420A36"/>
    <w:rsid w:val="00420E2B"/>
    <w:rsid w:val="00422993"/>
    <w:rsid w:val="004233B9"/>
    <w:rsid w:val="00423EC6"/>
    <w:rsid w:val="00426676"/>
    <w:rsid w:val="00431110"/>
    <w:rsid w:val="00431496"/>
    <w:rsid w:val="004318AE"/>
    <w:rsid w:val="004326BB"/>
    <w:rsid w:val="00432999"/>
    <w:rsid w:val="004340D0"/>
    <w:rsid w:val="004344D8"/>
    <w:rsid w:val="00435755"/>
    <w:rsid w:val="004377C1"/>
    <w:rsid w:val="00441133"/>
    <w:rsid w:val="004420B0"/>
    <w:rsid w:val="00442BF0"/>
    <w:rsid w:val="0044389F"/>
    <w:rsid w:val="00444D81"/>
    <w:rsid w:val="004451D5"/>
    <w:rsid w:val="0044568F"/>
    <w:rsid w:val="004457F7"/>
    <w:rsid w:val="0044596A"/>
    <w:rsid w:val="0044628B"/>
    <w:rsid w:val="00446E90"/>
    <w:rsid w:val="004474CA"/>
    <w:rsid w:val="00453E78"/>
    <w:rsid w:val="004546A3"/>
    <w:rsid w:val="00455F94"/>
    <w:rsid w:val="00456BBA"/>
    <w:rsid w:val="00456D96"/>
    <w:rsid w:val="0045742D"/>
    <w:rsid w:val="00457B82"/>
    <w:rsid w:val="0046233F"/>
    <w:rsid w:val="00463008"/>
    <w:rsid w:val="00464685"/>
    <w:rsid w:val="00465054"/>
    <w:rsid w:val="00466C91"/>
    <w:rsid w:val="00466E29"/>
    <w:rsid w:val="00466FF7"/>
    <w:rsid w:val="004673A8"/>
    <w:rsid w:val="00467458"/>
    <w:rsid w:val="004700F1"/>
    <w:rsid w:val="00470447"/>
    <w:rsid w:val="00472097"/>
    <w:rsid w:val="0047319E"/>
    <w:rsid w:val="00475749"/>
    <w:rsid w:val="00475EF0"/>
    <w:rsid w:val="00480995"/>
    <w:rsid w:val="00481664"/>
    <w:rsid w:val="004820B9"/>
    <w:rsid w:val="004833F3"/>
    <w:rsid w:val="00484AD8"/>
    <w:rsid w:val="00485E31"/>
    <w:rsid w:val="004871E0"/>
    <w:rsid w:val="00487CF9"/>
    <w:rsid w:val="00490B58"/>
    <w:rsid w:val="0049210F"/>
    <w:rsid w:val="00492A9E"/>
    <w:rsid w:val="00493A75"/>
    <w:rsid w:val="00494FED"/>
    <w:rsid w:val="004952C9"/>
    <w:rsid w:val="00495D1F"/>
    <w:rsid w:val="0049604E"/>
    <w:rsid w:val="004966B4"/>
    <w:rsid w:val="004A1215"/>
    <w:rsid w:val="004A1288"/>
    <w:rsid w:val="004A3B4E"/>
    <w:rsid w:val="004A3B6D"/>
    <w:rsid w:val="004A448A"/>
    <w:rsid w:val="004A5D0A"/>
    <w:rsid w:val="004A7D1B"/>
    <w:rsid w:val="004A7FF5"/>
    <w:rsid w:val="004B04C4"/>
    <w:rsid w:val="004B0DA3"/>
    <w:rsid w:val="004B0EBF"/>
    <w:rsid w:val="004B0FA4"/>
    <w:rsid w:val="004B21E3"/>
    <w:rsid w:val="004B2404"/>
    <w:rsid w:val="004B317F"/>
    <w:rsid w:val="004B6233"/>
    <w:rsid w:val="004B6271"/>
    <w:rsid w:val="004B62C0"/>
    <w:rsid w:val="004B6B3A"/>
    <w:rsid w:val="004B7687"/>
    <w:rsid w:val="004B7B65"/>
    <w:rsid w:val="004C09D6"/>
    <w:rsid w:val="004C10FC"/>
    <w:rsid w:val="004C1328"/>
    <w:rsid w:val="004C3313"/>
    <w:rsid w:val="004C35A4"/>
    <w:rsid w:val="004C4534"/>
    <w:rsid w:val="004C49B0"/>
    <w:rsid w:val="004C4D81"/>
    <w:rsid w:val="004C7DEF"/>
    <w:rsid w:val="004D152E"/>
    <w:rsid w:val="004D173A"/>
    <w:rsid w:val="004D198C"/>
    <w:rsid w:val="004D19CD"/>
    <w:rsid w:val="004D30A1"/>
    <w:rsid w:val="004D3427"/>
    <w:rsid w:val="004D40A0"/>
    <w:rsid w:val="004D4146"/>
    <w:rsid w:val="004D4B47"/>
    <w:rsid w:val="004D4B91"/>
    <w:rsid w:val="004D558A"/>
    <w:rsid w:val="004D5C15"/>
    <w:rsid w:val="004D6020"/>
    <w:rsid w:val="004D7B8E"/>
    <w:rsid w:val="004D7EF5"/>
    <w:rsid w:val="004E1BA2"/>
    <w:rsid w:val="004E3550"/>
    <w:rsid w:val="004E3962"/>
    <w:rsid w:val="004E3E33"/>
    <w:rsid w:val="004E40CC"/>
    <w:rsid w:val="004E5D41"/>
    <w:rsid w:val="004E78D2"/>
    <w:rsid w:val="004F0788"/>
    <w:rsid w:val="004F3433"/>
    <w:rsid w:val="004F405F"/>
    <w:rsid w:val="004F4649"/>
    <w:rsid w:val="004F4979"/>
    <w:rsid w:val="004F4A93"/>
    <w:rsid w:val="004F50E4"/>
    <w:rsid w:val="004F515F"/>
    <w:rsid w:val="004F540D"/>
    <w:rsid w:val="004F5C08"/>
    <w:rsid w:val="004F736D"/>
    <w:rsid w:val="0050113A"/>
    <w:rsid w:val="00501842"/>
    <w:rsid w:val="0050199D"/>
    <w:rsid w:val="00502F43"/>
    <w:rsid w:val="00503F22"/>
    <w:rsid w:val="005043B8"/>
    <w:rsid w:val="00505050"/>
    <w:rsid w:val="00505E0D"/>
    <w:rsid w:val="0050627F"/>
    <w:rsid w:val="00506300"/>
    <w:rsid w:val="00506438"/>
    <w:rsid w:val="00506A5E"/>
    <w:rsid w:val="00507DA9"/>
    <w:rsid w:val="00511345"/>
    <w:rsid w:val="005114C8"/>
    <w:rsid w:val="005123CA"/>
    <w:rsid w:val="00513338"/>
    <w:rsid w:val="00513F04"/>
    <w:rsid w:val="00514346"/>
    <w:rsid w:val="00514A4D"/>
    <w:rsid w:val="0051576B"/>
    <w:rsid w:val="00515A56"/>
    <w:rsid w:val="00517167"/>
    <w:rsid w:val="0051748E"/>
    <w:rsid w:val="00520650"/>
    <w:rsid w:val="00520989"/>
    <w:rsid w:val="00520BB5"/>
    <w:rsid w:val="005228EC"/>
    <w:rsid w:val="00523B62"/>
    <w:rsid w:val="005249BA"/>
    <w:rsid w:val="00526865"/>
    <w:rsid w:val="00526C35"/>
    <w:rsid w:val="0052775A"/>
    <w:rsid w:val="005300ED"/>
    <w:rsid w:val="0053033B"/>
    <w:rsid w:val="0053052C"/>
    <w:rsid w:val="0053057B"/>
    <w:rsid w:val="005308B6"/>
    <w:rsid w:val="00530EE6"/>
    <w:rsid w:val="005318E6"/>
    <w:rsid w:val="00533530"/>
    <w:rsid w:val="00534CC7"/>
    <w:rsid w:val="00535EEE"/>
    <w:rsid w:val="00535F49"/>
    <w:rsid w:val="00536905"/>
    <w:rsid w:val="00537D59"/>
    <w:rsid w:val="005403CE"/>
    <w:rsid w:val="0054138B"/>
    <w:rsid w:val="00541DFE"/>
    <w:rsid w:val="00543F2E"/>
    <w:rsid w:val="00544983"/>
    <w:rsid w:val="00544D4A"/>
    <w:rsid w:val="005452F5"/>
    <w:rsid w:val="005539F3"/>
    <w:rsid w:val="00555144"/>
    <w:rsid w:val="00555E8E"/>
    <w:rsid w:val="0055618A"/>
    <w:rsid w:val="00556428"/>
    <w:rsid w:val="00556490"/>
    <w:rsid w:val="00556CBC"/>
    <w:rsid w:val="00556FE7"/>
    <w:rsid w:val="00557BE7"/>
    <w:rsid w:val="00557DC2"/>
    <w:rsid w:val="005611F0"/>
    <w:rsid w:val="00564061"/>
    <w:rsid w:val="005648B7"/>
    <w:rsid w:val="005652CF"/>
    <w:rsid w:val="005666AF"/>
    <w:rsid w:val="00566837"/>
    <w:rsid w:val="00566C45"/>
    <w:rsid w:val="005671E4"/>
    <w:rsid w:val="005675EC"/>
    <w:rsid w:val="00567747"/>
    <w:rsid w:val="00572A57"/>
    <w:rsid w:val="00572BBF"/>
    <w:rsid w:val="00573CC0"/>
    <w:rsid w:val="00574DD4"/>
    <w:rsid w:val="005754AE"/>
    <w:rsid w:val="00575974"/>
    <w:rsid w:val="00575D94"/>
    <w:rsid w:val="00576273"/>
    <w:rsid w:val="00576630"/>
    <w:rsid w:val="00576A4F"/>
    <w:rsid w:val="00577E25"/>
    <w:rsid w:val="0058003E"/>
    <w:rsid w:val="0058005F"/>
    <w:rsid w:val="005801F7"/>
    <w:rsid w:val="00582573"/>
    <w:rsid w:val="005837FD"/>
    <w:rsid w:val="00583F3E"/>
    <w:rsid w:val="005848C2"/>
    <w:rsid w:val="0058557F"/>
    <w:rsid w:val="00586A83"/>
    <w:rsid w:val="005871FB"/>
    <w:rsid w:val="005874FF"/>
    <w:rsid w:val="00587583"/>
    <w:rsid w:val="00587AC0"/>
    <w:rsid w:val="00590A32"/>
    <w:rsid w:val="005916DA"/>
    <w:rsid w:val="00593700"/>
    <w:rsid w:val="00593DA1"/>
    <w:rsid w:val="00595BEB"/>
    <w:rsid w:val="00596A0D"/>
    <w:rsid w:val="00596F11"/>
    <w:rsid w:val="0059781F"/>
    <w:rsid w:val="005A148A"/>
    <w:rsid w:val="005A3907"/>
    <w:rsid w:val="005A3D6B"/>
    <w:rsid w:val="005A52E4"/>
    <w:rsid w:val="005A551B"/>
    <w:rsid w:val="005A5A00"/>
    <w:rsid w:val="005A6223"/>
    <w:rsid w:val="005A785C"/>
    <w:rsid w:val="005A7A7D"/>
    <w:rsid w:val="005B139B"/>
    <w:rsid w:val="005B1A48"/>
    <w:rsid w:val="005B225A"/>
    <w:rsid w:val="005B36F3"/>
    <w:rsid w:val="005B3C1A"/>
    <w:rsid w:val="005B3EE6"/>
    <w:rsid w:val="005B758C"/>
    <w:rsid w:val="005B7643"/>
    <w:rsid w:val="005C1C30"/>
    <w:rsid w:val="005C246D"/>
    <w:rsid w:val="005C2615"/>
    <w:rsid w:val="005C2734"/>
    <w:rsid w:val="005C3CA0"/>
    <w:rsid w:val="005C4906"/>
    <w:rsid w:val="005C6271"/>
    <w:rsid w:val="005C7C52"/>
    <w:rsid w:val="005D0595"/>
    <w:rsid w:val="005D09ED"/>
    <w:rsid w:val="005D0ABF"/>
    <w:rsid w:val="005D0FEA"/>
    <w:rsid w:val="005D124D"/>
    <w:rsid w:val="005D16C7"/>
    <w:rsid w:val="005D1C4D"/>
    <w:rsid w:val="005D1F7F"/>
    <w:rsid w:val="005D2CBE"/>
    <w:rsid w:val="005D3CE8"/>
    <w:rsid w:val="005D3DA8"/>
    <w:rsid w:val="005D3ED4"/>
    <w:rsid w:val="005D4BD2"/>
    <w:rsid w:val="005D5AEF"/>
    <w:rsid w:val="005D75BB"/>
    <w:rsid w:val="005E1660"/>
    <w:rsid w:val="005E1F35"/>
    <w:rsid w:val="005E2C1B"/>
    <w:rsid w:val="005E3115"/>
    <w:rsid w:val="005E3AA1"/>
    <w:rsid w:val="005E3CEA"/>
    <w:rsid w:val="005E4B79"/>
    <w:rsid w:val="005E6141"/>
    <w:rsid w:val="005E6A7C"/>
    <w:rsid w:val="005E73D2"/>
    <w:rsid w:val="005E7EF3"/>
    <w:rsid w:val="005F1F07"/>
    <w:rsid w:val="005F3859"/>
    <w:rsid w:val="005F3ACC"/>
    <w:rsid w:val="005F5B83"/>
    <w:rsid w:val="005F5F6C"/>
    <w:rsid w:val="005F660D"/>
    <w:rsid w:val="005F6742"/>
    <w:rsid w:val="005F6D26"/>
    <w:rsid w:val="005F7054"/>
    <w:rsid w:val="005F7AFB"/>
    <w:rsid w:val="005F7C9F"/>
    <w:rsid w:val="0060060C"/>
    <w:rsid w:val="00600729"/>
    <w:rsid w:val="00602A93"/>
    <w:rsid w:val="006037AE"/>
    <w:rsid w:val="0060511E"/>
    <w:rsid w:val="0060524A"/>
    <w:rsid w:val="006074CA"/>
    <w:rsid w:val="00607A0F"/>
    <w:rsid w:val="0061062A"/>
    <w:rsid w:val="00611FD9"/>
    <w:rsid w:val="00612BAF"/>
    <w:rsid w:val="00613E7B"/>
    <w:rsid w:val="0061404B"/>
    <w:rsid w:val="0061406E"/>
    <w:rsid w:val="006148AC"/>
    <w:rsid w:val="0061545D"/>
    <w:rsid w:val="0061609E"/>
    <w:rsid w:val="006166EA"/>
    <w:rsid w:val="006205C6"/>
    <w:rsid w:val="006209C8"/>
    <w:rsid w:val="00620B91"/>
    <w:rsid w:val="00620D2A"/>
    <w:rsid w:val="006211EC"/>
    <w:rsid w:val="00621904"/>
    <w:rsid w:val="00621BD0"/>
    <w:rsid w:val="00621EC6"/>
    <w:rsid w:val="00621EE4"/>
    <w:rsid w:val="006224E1"/>
    <w:rsid w:val="0062272E"/>
    <w:rsid w:val="0062338C"/>
    <w:rsid w:val="00624A35"/>
    <w:rsid w:val="00624C43"/>
    <w:rsid w:val="00627752"/>
    <w:rsid w:val="006307D2"/>
    <w:rsid w:val="00631356"/>
    <w:rsid w:val="00633AD6"/>
    <w:rsid w:val="006346B2"/>
    <w:rsid w:val="006346C4"/>
    <w:rsid w:val="0063691D"/>
    <w:rsid w:val="006375EE"/>
    <w:rsid w:val="00637DFF"/>
    <w:rsid w:val="00640D86"/>
    <w:rsid w:val="00642C8D"/>
    <w:rsid w:val="0064302E"/>
    <w:rsid w:val="0064334E"/>
    <w:rsid w:val="00644765"/>
    <w:rsid w:val="006449B7"/>
    <w:rsid w:val="00646015"/>
    <w:rsid w:val="00646866"/>
    <w:rsid w:val="00647657"/>
    <w:rsid w:val="00647952"/>
    <w:rsid w:val="00647F85"/>
    <w:rsid w:val="0065119C"/>
    <w:rsid w:val="00653F50"/>
    <w:rsid w:val="00654026"/>
    <w:rsid w:val="006541E9"/>
    <w:rsid w:val="006547BD"/>
    <w:rsid w:val="0065538D"/>
    <w:rsid w:val="0065565F"/>
    <w:rsid w:val="00656755"/>
    <w:rsid w:val="00657EF7"/>
    <w:rsid w:val="0066023C"/>
    <w:rsid w:val="0066158D"/>
    <w:rsid w:val="00661AC0"/>
    <w:rsid w:val="00662529"/>
    <w:rsid w:val="00662698"/>
    <w:rsid w:val="00662E78"/>
    <w:rsid w:val="00662EB3"/>
    <w:rsid w:val="0066321A"/>
    <w:rsid w:val="00663507"/>
    <w:rsid w:val="00664309"/>
    <w:rsid w:val="00664684"/>
    <w:rsid w:val="0066477D"/>
    <w:rsid w:val="00664BF7"/>
    <w:rsid w:val="00665F76"/>
    <w:rsid w:val="006663DD"/>
    <w:rsid w:val="00666A6E"/>
    <w:rsid w:val="00666EBE"/>
    <w:rsid w:val="0066784A"/>
    <w:rsid w:val="00670306"/>
    <w:rsid w:val="00670356"/>
    <w:rsid w:val="00671959"/>
    <w:rsid w:val="0067212E"/>
    <w:rsid w:val="006724C4"/>
    <w:rsid w:val="0067295C"/>
    <w:rsid w:val="00673976"/>
    <w:rsid w:val="00674763"/>
    <w:rsid w:val="00675518"/>
    <w:rsid w:val="006760FF"/>
    <w:rsid w:val="00676AE8"/>
    <w:rsid w:val="00676C92"/>
    <w:rsid w:val="00676DA0"/>
    <w:rsid w:val="00680DF4"/>
    <w:rsid w:val="00683038"/>
    <w:rsid w:val="006831DE"/>
    <w:rsid w:val="006852E2"/>
    <w:rsid w:val="00686235"/>
    <w:rsid w:val="0068715A"/>
    <w:rsid w:val="006872E5"/>
    <w:rsid w:val="00687395"/>
    <w:rsid w:val="00687B69"/>
    <w:rsid w:val="00691CFD"/>
    <w:rsid w:val="00693C7E"/>
    <w:rsid w:val="00693E85"/>
    <w:rsid w:val="006946DD"/>
    <w:rsid w:val="006949D0"/>
    <w:rsid w:val="00694C61"/>
    <w:rsid w:val="00695054"/>
    <w:rsid w:val="00695312"/>
    <w:rsid w:val="00695676"/>
    <w:rsid w:val="00695BD1"/>
    <w:rsid w:val="00695ECB"/>
    <w:rsid w:val="0069609C"/>
    <w:rsid w:val="00696758"/>
    <w:rsid w:val="006970D1"/>
    <w:rsid w:val="00697949"/>
    <w:rsid w:val="00697A4E"/>
    <w:rsid w:val="006A0E43"/>
    <w:rsid w:val="006A17EB"/>
    <w:rsid w:val="006A1B3B"/>
    <w:rsid w:val="006A23DF"/>
    <w:rsid w:val="006A39C3"/>
    <w:rsid w:val="006A5DA8"/>
    <w:rsid w:val="006A6303"/>
    <w:rsid w:val="006A693D"/>
    <w:rsid w:val="006A6A39"/>
    <w:rsid w:val="006B0628"/>
    <w:rsid w:val="006B22F3"/>
    <w:rsid w:val="006B3B18"/>
    <w:rsid w:val="006B5125"/>
    <w:rsid w:val="006B5237"/>
    <w:rsid w:val="006B5B5E"/>
    <w:rsid w:val="006B6D45"/>
    <w:rsid w:val="006B6E58"/>
    <w:rsid w:val="006B6E83"/>
    <w:rsid w:val="006B7A86"/>
    <w:rsid w:val="006C091D"/>
    <w:rsid w:val="006C0E19"/>
    <w:rsid w:val="006C18FD"/>
    <w:rsid w:val="006C1B70"/>
    <w:rsid w:val="006C4B41"/>
    <w:rsid w:val="006C6074"/>
    <w:rsid w:val="006C69D0"/>
    <w:rsid w:val="006C70B8"/>
    <w:rsid w:val="006C73AF"/>
    <w:rsid w:val="006C7474"/>
    <w:rsid w:val="006C76CF"/>
    <w:rsid w:val="006C7C50"/>
    <w:rsid w:val="006D0542"/>
    <w:rsid w:val="006D0A5B"/>
    <w:rsid w:val="006D144A"/>
    <w:rsid w:val="006D2E94"/>
    <w:rsid w:val="006D4463"/>
    <w:rsid w:val="006D45FC"/>
    <w:rsid w:val="006D4967"/>
    <w:rsid w:val="006D6112"/>
    <w:rsid w:val="006D7228"/>
    <w:rsid w:val="006D7633"/>
    <w:rsid w:val="006E0A21"/>
    <w:rsid w:val="006E15DE"/>
    <w:rsid w:val="006E1C9A"/>
    <w:rsid w:val="006E24C9"/>
    <w:rsid w:val="006E36C3"/>
    <w:rsid w:val="006E3919"/>
    <w:rsid w:val="006E3A46"/>
    <w:rsid w:val="006E3F01"/>
    <w:rsid w:val="006E47F5"/>
    <w:rsid w:val="006E5666"/>
    <w:rsid w:val="006E5745"/>
    <w:rsid w:val="006E65A2"/>
    <w:rsid w:val="006E70F5"/>
    <w:rsid w:val="006E7391"/>
    <w:rsid w:val="006F048D"/>
    <w:rsid w:val="006F1F4A"/>
    <w:rsid w:val="006F2855"/>
    <w:rsid w:val="006F3431"/>
    <w:rsid w:val="006F358B"/>
    <w:rsid w:val="006F3C6B"/>
    <w:rsid w:val="006F3CA4"/>
    <w:rsid w:val="006F4BD5"/>
    <w:rsid w:val="006F5AD9"/>
    <w:rsid w:val="006F64A0"/>
    <w:rsid w:val="006F6768"/>
    <w:rsid w:val="006F6916"/>
    <w:rsid w:val="00700631"/>
    <w:rsid w:val="007014D0"/>
    <w:rsid w:val="007019FD"/>
    <w:rsid w:val="00701AB6"/>
    <w:rsid w:val="00702A06"/>
    <w:rsid w:val="00702F88"/>
    <w:rsid w:val="00703966"/>
    <w:rsid w:val="00703A5E"/>
    <w:rsid w:val="00703B50"/>
    <w:rsid w:val="0070433E"/>
    <w:rsid w:val="0070452E"/>
    <w:rsid w:val="00705364"/>
    <w:rsid w:val="00706174"/>
    <w:rsid w:val="007061AC"/>
    <w:rsid w:val="00706CA8"/>
    <w:rsid w:val="00706CD8"/>
    <w:rsid w:val="0070746D"/>
    <w:rsid w:val="00711209"/>
    <w:rsid w:val="0071165C"/>
    <w:rsid w:val="007119DA"/>
    <w:rsid w:val="00711ECA"/>
    <w:rsid w:val="007122E0"/>
    <w:rsid w:val="007143FF"/>
    <w:rsid w:val="007153E1"/>
    <w:rsid w:val="00715538"/>
    <w:rsid w:val="007160DC"/>
    <w:rsid w:val="00717FD3"/>
    <w:rsid w:val="00720ADB"/>
    <w:rsid w:val="0072101E"/>
    <w:rsid w:val="00721605"/>
    <w:rsid w:val="00721842"/>
    <w:rsid w:val="00721E50"/>
    <w:rsid w:val="00722879"/>
    <w:rsid w:val="007229F0"/>
    <w:rsid w:val="00722BF1"/>
    <w:rsid w:val="00723106"/>
    <w:rsid w:val="0072364A"/>
    <w:rsid w:val="00723B25"/>
    <w:rsid w:val="00723FFD"/>
    <w:rsid w:val="00724850"/>
    <w:rsid w:val="00726312"/>
    <w:rsid w:val="007263C4"/>
    <w:rsid w:val="007276C2"/>
    <w:rsid w:val="00727A0F"/>
    <w:rsid w:val="00727E0B"/>
    <w:rsid w:val="00730257"/>
    <w:rsid w:val="00730272"/>
    <w:rsid w:val="007305BA"/>
    <w:rsid w:val="00732812"/>
    <w:rsid w:val="00733539"/>
    <w:rsid w:val="007336FC"/>
    <w:rsid w:val="007349B0"/>
    <w:rsid w:val="007359A9"/>
    <w:rsid w:val="007369C9"/>
    <w:rsid w:val="007404DB"/>
    <w:rsid w:val="00740D48"/>
    <w:rsid w:val="00742460"/>
    <w:rsid w:val="00742CC8"/>
    <w:rsid w:val="007438D9"/>
    <w:rsid w:val="007456FD"/>
    <w:rsid w:val="00751F99"/>
    <w:rsid w:val="00752879"/>
    <w:rsid w:val="007567F4"/>
    <w:rsid w:val="00756968"/>
    <w:rsid w:val="00756B97"/>
    <w:rsid w:val="00757161"/>
    <w:rsid w:val="00757FE4"/>
    <w:rsid w:val="00760F24"/>
    <w:rsid w:val="00761B13"/>
    <w:rsid w:val="007624F0"/>
    <w:rsid w:val="007629BA"/>
    <w:rsid w:val="00762C18"/>
    <w:rsid w:val="00764DE9"/>
    <w:rsid w:val="00765325"/>
    <w:rsid w:val="00765C57"/>
    <w:rsid w:val="00765F9C"/>
    <w:rsid w:val="00766749"/>
    <w:rsid w:val="00766815"/>
    <w:rsid w:val="007674FE"/>
    <w:rsid w:val="00767C94"/>
    <w:rsid w:val="0077016B"/>
    <w:rsid w:val="0077098A"/>
    <w:rsid w:val="00770C03"/>
    <w:rsid w:val="00772348"/>
    <w:rsid w:val="00772549"/>
    <w:rsid w:val="0077281D"/>
    <w:rsid w:val="00772E37"/>
    <w:rsid w:val="0077478D"/>
    <w:rsid w:val="00774E3D"/>
    <w:rsid w:val="007751F8"/>
    <w:rsid w:val="00775CE3"/>
    <w:rsid w:val="00776049"/>
    <w:rsid w:val="0077618B"/>
    <w:rsid w:val="007763F5"/>
    <w:rsid w:val="00776648"/>
    <w:rsid w:val="00777983"/>
    <w:rsid w:val="00777E03"/>
    <w:rsid w:val="0078037D"/>
    <w:rsid w:val="00781596"/>
    <w:rsid w:val="0078403B"/>
    <w:rsid w:val="007840CA"/>
    <w:rsid w:val="00784E85"/>
    <w:rsid w:val="00784FE4"/>
    <w:rsid w:val="00785E13"/>
    <w:rsid w:val="00787763"/>
    <w:rsid w:val="0079022D"/>
    <w:rsid w:val="00795344"/>
    <w:rsid w:val="00797353"/>
    <w:rsid w:val="00797926"/>
    <w:rsid w:val="00797CFC"/>
    <w:rsid w:val="00797DD8"/>
    <w:rsid w:val="007A00D6"/>
    <w:rsid w:val="007A080D"/>
    <w:rsid w:val="007A102C"/>
    <w:rsid w:val="007A2554"/>
    <w:rsid w:val="007A2A9A"/>
    <w:rsid w:val="007A2B79"/>
    <w:rsid w:val="007A3139"/>
    <w:rsid w:val="007A4E09"/>
    <w:rsid w:val="007A54D9"/>
    <w:rsid w:val="007A7547"/>
    <w:rsid w:val="007B046A"/>
    <w:rsid w:val="007B0615"/>
    <w:rsid w:val="007B0B43"/>
    <w:rsid w:val="007B0BCF"/>
    <w:rsid w:val="007B0F6A"/>
    <w:rsid w:val="007B165A"/>
    <w:rsid w:val="007B2502"/>
    <w:rsid w:val="007B2BFA"/>
    <w:rsid w:val="007B2E8D"/>
    <w:rsid w:val="007B35A1"/>
    <w:rsid w:val="007B5158"/>
    <w:rsid w:val="007B526B"/>
    <w:rsid w:val="007B5C65"/>
    <w:rsid w:val="007B6682"/>
    <w:rsid w:val="007B6B8A"/>
    <w:rsid w:val="007B70F4"/>
    <w:rsid w:val="007B7455"/>
    <w:rsid w:val="007C0694"/>
    <w:rsid w:val="007C0D27"/>
    <w:rsid w:val="007C0DEC"/>
    <w:rsid w:val="007C2023"/>
    <w:rsid w:val="007C2B57"/>
    <w:rsid w:val="007C3571"/>
    <w:rsid w:val="007C38B2"/>
    <w:rsid w:val="007C3A7A"/>
    <w:rsid w:val="007C3C11"/>
    <w:rsid w:val="007C5BC3"/>
    <w:rsid w:val="007C5CF6"/>
    <w:rsid w:val="007D1044"/>
    <w:rsid w:val="007D1527"/>
    <w:rsid w:val="007D2462"/>
    <w:rsid w:val="007D4CFB"/>
    <w:rsid w:val="007D5C33"/>
    <w:rsid w:val="007E0D59"/>
    <w:rsid w:val="007E0DB0"/>
    <w:rsid w:val="007E11A7"/>
    <w:rsid w:val="007E1AF3"/>
    <w:rsid w:val="007E2082"/>
    <w:rsid w:val="007E3707"/>
    <w:rsid w:val="007E406C"/>
    <w:rsid w:val="007E4290"/>
    <w:rsid w:val="007E4361"/>
    <w:rsid w:val="007E4FFC"/>
    <w:rsid w:val="007E5BBC"/>
    <w:rsid w:val="007E5F9E"/>
    <w:rsid w:val="007E6BAA"/>
    <w:rsid w:val="007E7DC0"/>
    <w:rsid w:val="007F039B"/>
    <w:rsid w:val="007F2531"/>
    <w:rsid w:val="007F5058"/>
    <w:rsid w:val="007F5B5F"/>
    <w:rsid w:val="007F67EA"/>
    <w:rsid w:val="008009DA"/>
    <w:rsid w:val="00800CC7"/>
    <w:rsid w:val="00801844"/>
    <w:rsid w:val="00801C3E"/>
    <w:rsid w:val="0080314B"/>
    <w:rsid w:val="00804299"/>
    <w:rsid w:val="008047D9"/>
    <w:rsid w:val="008070B2"/>
    <w:rsid w:val="00807582"/>
    <w:rsid w:val="00807806"/>
    <w:rsid w:val="00807F46"/>
    <w:rsid w:val="00811DA9"/>
    <w:rsid w:val="0081221D"/>
    <w:rsid w:val="00812D25"/>
    <w:rsid w:val="0081392D"/>
    <w:rsid w:val="00813E64"/>
    <w:rsid w:val="00814BC7"/>
    <w:rsid w:val="00814CEC"/>
    <w:rsid w:val="00814D0C"/>
    <w:rsid w:val="00814FD9"/>
    <w:rsid w:val="00817C3E"/>
    <w:rsid w:val="00823018"/>
    <w:rsid w:val="00824854"/>
    <w:rsid w:val="0082576D"/>
    <w:rsid w:val="008278DD"/>
    <w:rsid w:val="00830B2A"/>
    <w:rsid w:val="00830FA2"/>
    <w:rsid w:val="008311B7"/>
    <w:rsid w:val="00833CA1"/>
    <w:rsid w:val="00835BB3"/>
    <w:rsid w:val="00835F6A"/>
    <w:rsid w:val="0083602D"/>
    <w:rsid w:val="008367E6"/>
    <w:rsid w:val="00836E33"/>
    <w:rsid w:val="00837DB6"/>
    <w:rsid w:val="00840895"/>
    <w:rsid w:val="008408FC"/>
    <w:rsid w:val="00840F59"/>
    <w:rsid w:val="008412C4"/>
    <w:rsid w:val="0084255C"/>
    <w:rsid w:val="0084291D"/>
    <w:rsid w:val="008432E6"/>
    <w:rsid w:val="00843D31"/>
    <w:rsid w:val="00844760"/>
    <w:rsid w:val="008450AA"/>
    <w:rsid w:val="008451C0"/>
    <w:rsid w:val="008457E4"/>
    <w:rsid w:val="00845CD2"/>
    <w:rsid w:val="0085274E"/>
    <w:rsid w:val="00853C47"/>
    <w:rsid w:val="00854282"/>
    <w:rsid w:val="00854AD4"/>
    <w:rsid w:val="00855A61"/>
    <w:rsid w:val="00856BA8"/>
    <w:rsid w:val="008578CE"/>
    <w:rsid w:val="008611E0"/>
    <w:rsid w:val="008613C8"/>
    <w:rsid w:val="0086250E"/>
    <w:rsid w:val="008633BC"/>
    <w:rsid w:val="008643E2"/>
    <w:rsid w:val="00864A79"/>
    <w:rsid w:val="0086531E"/>
    <w:rsid w:val="00865523"/>
    <w:rsid w:val="00865E63"/>
    <w:rsid w:val="0087071B"/>
    <w:rsid w:val="008709E1"/>
    <w:rsid w:val="00870F56"/>
    <w:rsid w:val="00870FDE"/>
    <w:rsid w:val="0087142F"/>
    <w:rsid w:val="008729A9"/>
    <w:rsid w:val="00873031"/>
    <w:rsid w:val="00873BB9"/>
    <w:rsid w:val="00873E35"/>
    <w:rsid w:val="00874875"/>
    <w:rsid w:val="00875765"/>
    <w:rsid w:val="00876490"/>
    <w:rsid w:val="00876F24"/>
    <w:rsid w:val="00881D47"/>
    <w:rsid w:val="00881F42"/>
    <w:rsid w:val="00882590"/>
    <w:rsid w:val="00882936"/>
    <w:rsid w:val="00882D21"/>
    <w:rsid w:val="0088325B"/>
    <w:rsid w:val="00883980"/>
    <w:rsid w:val="00883EF0"/>
    <w:rsid w:val="00883F58"/>
    <w:rsid w:val="00884ACC"/>
    <w:rsid w:val="00885D3A"/>
    <w:rsid w:val="00885F8C"/>
    <w:rsid w:val="008864E6"/>
    <w:rsid w:val="00886C41"/>
    <w:rsid w:val="00887009"/>
    <w:rsid w:val="00890654"/>
    <w:rsid w:val="0089102A"/>
    <w:rsid w:val="00891111"/>
    <w:rsid w:val="008912F2"/>
    <w:rsid w:val="00891B01"/>
    <w:rsid w:val="00892C41"/>
    <w:rsid w:val="0089362D"/>
    <w:rsid w:val="00893D22"/>
    <w:rsid w:val="00894AD3"/>
    <w:rsid w:val="0089538E"/>
    <w:rsid w:val="00895CF9"/>
    <w:rsid w:val="008960BD"/>
    <w:rsid w:val="00896251"/>
    <w:rsid w:val="008A061A"/>
    <w:rsid w:val="008A0ECA"/>
    <w:rsid w:val="008A0FE6"/>
    <w:rsid w:val="008A5F76"/>
    <w:rsid w:val="008A78AE"/>
    <w:rsid w:val="008A7BCD"/>
    <w:rsid w:val="008A7E2E"/>
    <w:rsid w:val="008B0EF2"/>
    <w:rsid w:val="008B0F78"/>
    <w:rsid w:val="008B12D9"/>
    <w:rsid w:val="008B274C"/>
    <w:rsid w:val="008B2890"/>
    <w:rsid w:val="008B2CF2"/>
    <w:rsid w:val="008B2ED0"/>
    <w:rsid w:val="008B65B8"/>
    <w:rsid w:val="008B6786"/>
    <w:rsid w:val="008B6E75"/>
    <w:rsid w:val="008B75CB"/>
    <w:rsid w:val="008C0586"/>
    <w:rsid w:val="008C0599"/>
    <w:rsid w:val="008C164C"/>
    <w:rsid w:val="008C2D76"/>
    <w:rsid w:val="008C43C0"/>
    <w:rsid w:val="008C4B91"/>
    <w:rsid w:val="008C5DF4"/>
    <w:rsid w:val="008C6289"/>
    <w:rsid w:val="008C6613"/>
    <w:rsid w:val="008C6867"/>
    <w:rsid w:val="008C7F8E"/>
    <w:rsid w:val="008D0126"/>
    <w:rsid w:val="008D0630"/>
    <w:rsid w:val="008D0E1E"/>
    <w:rsid w:val="008D21D7"/>
    <w:rsid w:val="008D2AF9"/>
    <w:rsid w:val="008D2E0C"/>
    <w:rsid w:val="008D311B"/>
    <w:rsid w:val="008D442B"/>
    <w:rsid w:val="008D49A8"/>
    <w:rsid w:val="008D4EFB"/>
    <w:rsid w:val="008D5CB3"/>
    <w:rsid w:val="008D6A27"/>
    <w:rsid w:val="008D6EB7"/>
    <w:rsid w:val="008D7798"/>
    <w:rsid w:val="008D7B95"/>
    <w:rsid w:val="008D7C79"/>
    <w:rsid w:val="008E08AC"/>
    <w:rsid w:val="008E0C1A"/>
    <w:rsid w:val="008E14D7"/>
    <w:rsid w:val="008E1752"/>
    <w:rsid w:val="008E2C4E"/>
    <w:rsid w:val="008E2D22"/>
    <w:rsid w:val="008E363E"/>
    <w:rsid w:val="008E3C6F"/>
    <w:rsid w:val="008E44C8"/>
    <w:rsid w:val="008E49A8"/>
    <w:rsid w:val="008E4E33"/>
    <w:rsid w:val="008E4F3E"/>
    <w:rsid w:val="008E4F93"/>
    <w:rsid w:val="008E570A"/>
    <w:rsid w:val="008E723A"/>
    <w:rsid w:val="008E7EC2"/>
    <w:rsid w:val="008F10CB"/>
    <w:rsid w:val="008F1776"/>
    <w:rsid w:val="008F25CA"/>
    <w:rsid w:val="008F25EB"/>
    <w:rsid w:val="008F2A05"/>
    <w:rsid w:val="008F2B9C"/>
    <w:rsid w:val="008F336A"/>
    <w:rsid w:val="008F4E81"/>
    <w:rsid w:val="008F6182"/>
    <w:rsid w:val="008F623B"/>
    <w:rsid w:val="008F6DDE"/>
    <w:rsid w:val="008F7B55"/>
    <w:rsid w:val="00900324"/>
    <w:rsid w:val="00900836"/>
    <w:rsid w:val="00900995"/>
    <w:rsid w:val="00900D61"/>
    <w:rsid w:val="0090141E"/>
    <w:rsid w:val="0090172F"/>
    <w:rsid w:val="00901D18"/>
    <w:rsid w:val="009029B5"/>
    <w:rsid w:val="0090350C"/>
    <w:rsid w:val="009046F4"/>
    <w:rsid w:val="00904CEC"/>
    <w:rsid w:val="00910188"/>
    <w:rsid w:val="009106AD"/>
    <w:rsid w:val="009108A6"/>
    <w:rsid w:val="009109C1"/>
    <w:rsid w:val="00912A49"/>
    <w:rsid w:val="0091346F"/>
    <w:rsid w:val="009138BC"/>
    <w:rsid w:val="00913C69"/>
    <w:rsid w:val="009146F9"/>
    <w:rsid w:val="009156F9"/>
    <w:rsid w:val="00916B3D"/>
    <w:rsid w:val="009204A4"/>
    <w:rsid w:val="00920C79"/>
    <w:rsid w:val="00920D9D"/>
    <w:rsid w:val="00920F5A"/>
    <w:rsid w:val="009215DD"/>
    <w:rsid w:val="00921D01"/>
    <w:rsid w:val="00921DAA"/>
    <w:rsid w:val="00922279"/>
    <w:rsid w:val="009248BE"/>
    <w:rsid w:val="009250FC"/>
    <w:rsid w:val="0092558F"/>
    <w:rsid w:val="00926928"/>
    <w:rsid w:val="00926F1D"/>
    <w:rsid w:val="009273F1"/>
    <w:rsid w:val="00927E94"/>
    <w:rsid w:val="00930236"/>
    <w:rsid w:val="00930B53"/>
    <w:rsid w:val="00931D4D"/>
    <w:rsid w:val="00933EEB"/>
    <w:rsid w:val="00934238"/>
    <w:rsid w:val="00934B79"/>
    <w:rsid w:val="009356A6"/>
    <w:rsid w:val="009360EB"/>
    <w:rsid w:val="00936B72"/>
    <w:rsid w:val="0093715C"/>
    <w:rsid w:val="00937491"/>
    <w:rsid w:val="00944224"/>
    <w:rsid w:val="00944E27"/>
    <w:rsid w:val="0094529B"/>
    <w:rsid w:val="00945927"/>
    <w:rsid w:val="00945977"/>
    <w:rsid w:val="009478DF"/>
    <w:rsid w:val="00950D31"/>
    <w:rsid w:val="00951997"/>
    <w:rsid w:val="009527AF"/>
    <w:rsid w:val="0095280F"/>
    <w:rsid w:val="00952C13"/>
    <w:rsid w:val="00952EBB"/>
    <w:rsid w:val="00953532"/>
    <w:rsid w:val="00953F7F"/>
    <w:rsid w:val="009545DE"/>
    <w:rsid w:val="00954DB2"/>
    <w:rsid w:val="00956CA9"/>
    <w:rsid w:val="00956F3F"/>
    <w:rsid w:val="009578ED"/>
    <w:rsid w:val="00957B15"/>
    <w:rsid w:val="009600CE"/>
    <w:rsid w:val="009601DA"/>
    <w:rsid w:val="00960C5E"/>
    <w:rsid w:val="00963EF6"/>
    <w:rsid w:val="00964092"/>
    <w:rsid w:val="0096453E"/>
    <w:rsid w:val="00964C06"/>
    <w:rsid w:val="00965797"/>
    <w:rsid w:val="00970673"/>
    <w:rsid w:val="00970E67"/>
    <w:rsid w:val="009710F2"/>
    <w:rsid w:val="00971C24"/>
    <w:rsid w:val="00971C97"/>
    <w:rsid w:val="00975B4B"/>
    <w:rsid w:val="009760E6"/>
    <w:rsid w:val="0097744C"/>
    <w:rsid w:val="0098086E"/>
    <w:rsid w:val="009809D1"/>
    <w:rsid w:val="00983EAF"/>
    <w:rsid w:val="009840D0"/>
    <w:rsid w:val="009860E1"/>
    <w:rsid w:val="009863FD"/>
    <w:rsid w:val="00986567"/>
    <w:rsid w:val="00986E8F"/>
    <w:rsid w:val="00986ECA"/>
    <w:rsid w:val="0098799F"/>
    <w:rsid w:val="00990290"/>
    <w:rsid w:val="00990302"/>
    <w:rsid w:val="0099065C"/>
    <w:rsid w:val="009913FB"/>
    <w:rsid w:val="0099201F"/>
    <w:rsid w:val="0099282D"/>
    <w:rsid w:val="00992BEE"/>
    <w:rsid w:val="0099498F"/>
    <w:rsid w:val="00995559"/>
    <w:rsid w:val="009979C4"/>
    <w:rsid w:val="00997D2A"/>
    <w:rsid w:val="009A013C"/>
    <w:rsid w:val="009A0594"/>
    <w:rsid w:val="009A3B97"/>
    <w:rsid w:val="009A3D55"/>
    <w:rsid w:val="009A5785"/>
    <w:rsid w:val="009A60B8"/>
    <w:rsid w:val="009A6206"/>
    <w:rsid w:val="009A626C"/>
    <w:rsid w:val="009A6314"/>
    <w:rsid w:val="009A655C"/>
    <w:rsid w:val="009A6B8B"/>
    <w:rsid w:val="009B0363"/>
    <w:rsid w:val="009B0774"/>
    <w:rsid w:val="009B1E43"/>
    <w:rsid w:val="009B3571"/>
    <w:rsid w:val="009B3A23"/>
    <w:rsid w:val="009B3EA1"/>
    <w:rsid w:val="009B4564"/>
    <w:rsid w:val="009B524A"/>
    <w:rsid w:val="009B5471"/>
    <w:rsid w:val="009B5A87"/>
    <w:rsid w:val="009B6273"/>
    <w:rsid w:val="009B6783"/>
    <w:rsid w:val="009B74E4"/>
    <w:rsid w:val="009B7D74"/>
    <w:rsid w:val="009C03B4"/>
    <w:rsid w:val="009C0EBD"/>
    <w:rsid w:val="009C1E88"/>
    <w:rsid w:val="009C1F58"/>
    <w:rsid w:val="009C398C"/>
    <w:rsid w:val="009C3F8B"/>
    <w:rsid w:val="009C430A"/>
    <w:rsid w:val="009C45C3"/>
    <w:rsid w:val="009C4C12"/>
    <w:rsid w:val="009D0964"/>
    <w:rsid w:val="009D1790"/>
    <w:rsid w:val="009D2419"/>
    <w:rsid w:val="009D3F64"/>
    <w:rsid w:val="009D4554"/>
    <w:rsid w:val="009D5DC8"/>
    <w:rsid w:val="009D5E97"/>
    <w:rsid w:val="009E0892"/>
    <w:rsid w:val="009E18D3"/>
    <w:rsid w:val="009E2557"/>
    <w:rsid w:val="009E25A1"/>
    <w:rsid w:val="009E2D46"/>
    <w:rsid w:val="009E3267"/>
    <w:rsid w:val="009E6164"/>
    <w:rsid w:val="009E6870"/>
    <w:rsid w:val="009E70B4"/>
    <w:rsid w:val="009E71D9"/>
    <w:rsid w:val="009F0184"/>
    <w:rsid w:val="009F01A6"/>
    <w:rsid w:val="009F055C"/>
    <w:rsid w:val="009F2092"/>
    <w:rsid w:val="009F254C"/>
    <w:rsid w:val="009F2608"/>
    <w:rsid w:val="009F27B8"/>
    <w:rsid w:val="009F3082"/>
    <w:rsid w:val="009F4326"/>
    <w:rsid w:val="009F5299"/>
    <w:rsid w:val="009F58D6"/>
    <w:rsid w:val="009F5DC9"/>
    <w:rsid w:val="009F6FFB"/>
    <w:rsid w:val="00A00CAD"/>
    <w:rsid w:val="00A00F36"/>
    <w:rsid w:val="00A016B4"/>
    <w:rsid w:val="00A018F7"/>
    <w:rsid w:val="00A01CAF"/>
    <w:rsid w:val="00A01EA0"/>
    <w:rsid w:val="00A03987"/>
    <w:rsid w:val="00A03F3D"/>
    <w:rsid w:val="00A046F6"/>
    <w:rsid w:val="00A052B7"/>
    <w:rsid w:val="00A103A7"/>
    <w:rsid w:val="00A1171E"/>
    <w:rsid w:val="00A12769"/>
    <w:rsid w:val="00A1595C"/>
    <w:rsid w:val="00A15975"/>
    <w:rsid w:val="00A1695F"/>
    <w:rsid w:val="00A17449"/>
    <w:rsid w:val="00A17D11"/>
    <w:rsid w:val="00A200DF"/>
    <w:rsid w:val="00A20A7D"/>
    <w:rsid w:val="00A2125E"/>
    <w:rsid w:val="00A230D2"/>
    <w:rsid w:val="00A23231"/>
    <w:rsid w:val="00A23364"/>
    <w:rsid w:val="00A23BBC"/>
    <w:rsid w:val="00A23EC1"/>
    <w:rsid w:val="00A24682"/>
    <w:rsid w:val="00A24775"/>
    <w:rsid w:val="00A24805"/>
    <w:rsid w:val="00A24C40"/>
    <w:rsid w:val="00A24D0E"/>
    <w:rsid w:val="00A25056"/>
    <w:rsid w:val="00A25910"/>
    <w:rsid w:val="00A259CE"/>
    <w:rsid w:val="00A27548"/>
    <w:rsid w:val="00A305EE"/>
    <w:rsid w:val="00A31536"/>
    <w:rsid w:val="00A315D1"/>
    <w:rsid w:val="00A317C8"/>
    <w:rsid w:val="00A31BA7"/>
    <w:rsid w:val="00A32828"/>
    <w:rsid w:val="00A331AA"/>
    <w:rsid w:val="00A35511"/>
    <w:rsid w:val="00A3755D"/>
    <w:rsid w:val="00A37AE9"/>
    <w:rsid w:val="00A40B26"/>
    <w:rsid w:val="00A43875"/>
    <w:rsid w:val="00A443D4"/>
    <w:rsid w:val="00A44AD7"/>
    <w:rsid w:val="00A461D2"/>
    <w:rsid w:val="00A461FA"/>
    <w:rsid w:val="00A4672A"/>
    <w:rsid w:val="00A47652"/>
    <w:rsid w:val="00A47861"/>
    <w:rsid w:val="00A5163C"/>
    <w:rsid w:val="00A523CD"/>
    <w:rsid w:val="00A53330"/>
    <w:rsid w:val="00A53BA7"/>
    <w:rsid w:val="00A53BB9"/>
    <w:rsid w:val="00A53DAE"/>
    <w:rsid w:val="00A547EE"/>
    <w:rsid w:val="00A564C6"/>
    <w:rsid w:val="00A56885"/>
    <w:rsid w:val="00A56977"/>
    <w:rsid w:val="00A56AE3"/>
    <w:rsid w:val="00A57A60"/>
    <w:rsid w:val="00A604B2"/>
    <w:rsid w:val="00A60C36"/>
    <w:rsid w:val="00A61809"/>
    <w:rsid w:val="00A65802"/>
    <w:rsid w:val="00A665C8"/>
    <w:rsid w:val="00A67145"/>
    <w:rsid w:val="00A67362"/>
    <w:rsid w:val="00A67A64"/>
    <w:rsid w:val="00A67EDD"/>
    <w:rsid w:val="00A708E9"/>
    <w:rsid w:val="00A70EE5"/>
    <w:rsid w:val="00A7108B"/>
    <w:rsid w:val="00A711DC"/>
    <w:rsid w:val="00A714C6"/>
    <w:rsid w:val="00A719A3"/>
    <w:rsid w:val="00A71E02"/>
    <w:rsid w:val="00A71E06"/>
    <w:rsid w:val="00A72064"/>
    <w:rsid w:val="00A7285F"/>
    <w:rsid w:val="00A72B30"/>
    <w:rsid w:val="00A73153"/>
    <w:rsid w:val="00A73361"/>
    <w:rsid w:val="00A73466"/>
    <w:rsid w:val="00A7571F"/>
    <w:rsid w:val="00A760C6"/>
    <w:rsid w:val="00A76704"/>
    <w:rsid w:val="00A767CB"/>
    <w:rsid w:val="00A76D9C"/>
    <w:rsid w:val="00A819E4"/>
    <w:rsid w:val="00A81BBB"/>
    <w:rsid w:val="00A82C0E"/>
    <w:rsid w:val="00A82F39"/>
    <w:rsid w:val="00A833EE"/>
    <w:rsid w:val="00A83D14"/>
    <w:rsid w:val="00A83E9C"/>
    <w:rsid w:val="00A840A9"/>
    <w:rsid w:val="00A870F1"/>
    <w:rsid w:val="00A903C2"/>
    <w:rsid w:val="00A92751"/>
    <w:rsid w:val="00A9296F"/>
    <w:rsid w:val="00A92C77"/>
    <w:rsid w:val="00A936C3"/>
    <w:rsid w:val="00A936CE"/>
    <w:rsid w:val="00A93F41"/>
    <w:rsid w:val="00A94EF5"/>
    <w:rsid w:val="00A95A62"/>
    <w:rsid w:val="00A963B2"/>
    <w:rsid w:val="00A96811"/>
    <w:rsid w:val="00A971C6"/>
    <w:rsid w:val="00AA0230"/>
    <w:rsid w:val="00AA22AA"/>
    <w:rsid w:val="00AA2720"/>
    <w:rsid w:val="00AA3A6C"/>
    <w:rsid w:val="00AA5CBC"/>
    <w:rsid w:val="00AA676B"/>
    <w:rsid w:val="00AA7898"/>
    <w:rsid w:val="00AA7E25"/>
    <w:rsid w:val="00AB0BDF"/>
    <w:rsid w:val="00AB12BC"/>
    <w:rsid w:val="00AB1379"/>
    <w:rsid w:val="00AB25DE"/>
    <w:rsid w:val="00AB26DF"/>
    <w:rsid w:val="00AB2F0C"/>
    <w:rsid w:val="00AB500B"/>
    <w:rsid w:val="00AB7004"/>
    <w:rsid w:val="00AB707E"/>
    <w:rsid w:val="00AB7355"/>
    <w:rsid w:val="00AC15BE"/>
    <w:rsid w:val="00AC1776"/>
    <w:rsid w:val="00AC216C"/>
    <w:rsid w:val="00AC2490"/>
    <w:rsid w:val="00AC3D87"/>
    <w:rsid w:val="00AC3F4A"/>
    <w:rsid w:val="00AC4609"/>
    <w:rsid w:val="00AC5B95"/>
    <w:rsid w:val="00AC684B"/>
    <w:rsid w:val="00AC6E38"/>
    <w:rsid w:val="00AC79E1"/>
    <w:rsid w:val="00AD0880"/>
    <w:rsid w:val="00AD0D0E"/>
    <w:rsid w:val="00AD12F5"/>
    <w:rsid w:val="00AD13C8"/>
    <w:rsid w:val="00AD1404"/>
    <w:rsid w:val="00AD16A8"/>
    <w:rsid w:val="00AD1782"/>
    <w:rsid w:val="00AD2845"/>
    <w:rsid w:val="00AD5042"/>
    <w:rsid w:val="00AD5138"/>
    <w:rsid w:val="00AD5DC7"/>
    <w:rsid w:val="00AD6168"/>
    <w:rsid w:val="00AD6420"/>
    <w:rsid w:val="00AD6DAD"/>
    <w:rsid w:val="00AD6E08"/>
    <w:rsid w:val="00AE259C"/>
    <w:rsid w:val="00AE30B1"/>
    <w:rsid w:val="00AE36BA"/>
    <w:rsid w:val="00AE46CF"/>
    <w:rsid w:val="00AE4808"/>
    <w:rsid w:val="00AE623F"/>
    <w:rsid w:val="00AE6796"/>
    <w:rsid w:val="00AE67E2"/>
    <w:rsid w:val="00AE7B4F"/>
    <w:rsid w:val="00AF183C"/>
    <w:rsid w:val="00AF1B46"/>
    <w:rsid w:val="00AF2780"/>
    <w:rsid w:val="00AF2E5B"/>
    <w:rsid w:val="00AF30E6"/>
    <w:rsid w:val="00AF34C4"/>
    <w:rsid w:val="00AF627E"/>
    <w:rsid w:val="00AF766B"/>
    <w:rsid w:val="00AF7832"/>
    <w:rsid w:val="00AF78A2"/>
    <w:rsid w:val="00B005D7"/>
    <w:rsid w:val="00B010BF"/>
    <w:rsid w:val="00B0134B"/>
    <w:rsid w:val="00B01C45"/>
    <w:rsid w:val="00B02F47"/>
    <w:rsid w:val="00B03117"/>
    <w:rsid w:val="00B0467F"/>
    <w:rsid w:val="00B04CEF"/>
    <w:rsid w:val="00B04EEC"/>
    <w:rsid w:val="00B058BC"/>
    <w:rsid w:val="00B067D3"/>
    <w:rsid w:val="00B104AC"/>
    <w:rsid w:val="00B10FA9"/>
    <w:rsid w:val="00B131A6"/>
    <w:rsid w:val="00B13A17"/>
    <w:rsid w:val="00B13DE2"/>
    <w:rsid w:val="00B14E88"/>
    <w:rsid w:val="00B175AC"/>
    <w:rsid w:val="00B175DE"/>
    <w:rsid w:val="00B225E4"/>
    <w:rsid w:val="00B22799"/>
    <w:rsid w:val="00B22B6F"/>
    <w:rsid w:val="00B2532A"/>
    <w:rsid w:val="00B25F77"/>
    <w:rsid w:val="00B26E6B"/>
    <w:rsid w:val="00B27340"/>
    <w:rsid w:val="00B3001F"/>
    <w:rsid w:val="00B30EBE"/>
    <w:rsid w:val="00B32A90"/>
    <w:rsid w:val="00B342E7"/>
    <w:rsid w:val="00B35146"/>
    <w:rsid w:val="00B351B7"/>
    <w:rsid w:val="00B37B21"/>
    <w:rsid w:val="00B4032C"/>
    <w:rsid w:val="00B41E60"/>
    <w:rsid w:val="00B4227A"/>
    <w:rsid w:val="00B42BF1"/>
    <w:rsid w:val="00B42F73"/>
    <w:rsid w:val="00B42F83"/>
    <w:rsid w:val="00B43083"/>
    <w:rsid w:val="00B453D0"/>
    <w:rsid w:val="00B459B4"/>
    <w:rsid w:val="00B4693F"/>
    <w:rsid w:val="00B47D6A"/>
    <w:rsid w:val="00B50B27"/>
    <w:rsid w:val="00B51229"/>
    <w:rsid w:val="00B52B37"/>
    <w:rsid w:val="00B530B0"/>
    <w:rsid w:val="00B560E1"/>
    <w:rsid w:val="00B6183C"/>
    <w:rsid w:val="00B61B07"/>
    <w:rsid w:val="00B62B47"/>
    <w:rsid w:val="00B62C0A"/>
    <w:rsid w:val="00B650C6"/>
    <w:rsid w:val="00B65A28"/>
    <w:rsid w:val="00B6663C"/>
    <w:rsid w:val="00B70082"/>
    <w:rsid w:val="00B70541"/>
    <w:rsid w:val="00B70876"/>
    <w:rsid w:val="00B70BAD"/>
    <w:rsid w:val="00B70FE4"/>
    <w:rsid w:val="00B72250"/>
    <w:rsid w:val="00B72463"/>
    <w:rsid w:val="00B72A02"/>
    <w:rsid w:val="00B744CF"/>
    <w:rsid w:val="00B7497D"/>
    <w:rsid w:val="00B74AD2"/>
    <w:rsid w:val="00B757F1"/>
    <w:rsid w:val="00B75B83"/>
    <w:rsid w:val="00B769AA"/>
    <w:rsid w:val="00B76A1E"/>
    <w:rsid w:val="00B7744D"/>
    <w:rsid w:val="00B77A8A"/>
    <w:rsid w:val="00B77E13"/>
    <w:rsid w:val="00B802BA"/>
    <w:rsid w:val="00B80428"/>
    <w:rsid w:val="00B80916"/>
    <w:rsid w:val="00B812F2"/>
    <w:rsid w:val="00B814C5"/>
    <w:rsid w:val="00B81B47"/>
    <w:rsid w:val="00B834DB"/>
    <w:rsid w:val="00B83E02"/>
    <w:rsid w:val="00B83EE6"/>
    <w:rsid w:val="00B84236"/>
    <w:rsid w:val="00B8437A"/>
    <w:rsid w:val="00B8483F"/>
    <w:rsid w:val="00B84DE0"/>
    <w:rsid w:val="00B85907"/>
    <w:rsid w:val="00B85E58"/>
    <w:rsid w:val="00B87D10"/>
    <w:rsid w:val="00B90155"/>
    <w:rsid w:val="00B90D4D"/>
    <w:rsid w:val="00B9109F"/>
    <w:rsid w:val="00B92424"/>
    <w:rsid w:val="00B9285C"/>
    <w:rsid w:val="00B93717"/>
    <w:rsid w:val="00B93774"/>
    <w:rsid w:val="00B93F2C"/>
    <w:rsid w:val="00B94E3C"/>
    <w:rsid w:val="00B9670E"/>
    <w:rsid w:val="00BA1833"/>
    <w:rsid w:val="00BA233C"/>
    <w:rsid w:val="00BA24EE"/>
    <w:rsid w:val="00BA2CF6"/>
    <w:rsid w:val="00BA2F1A"/>
    <w:rsid w:val="00BA3054"/>
    <w:rsid w:val="00BA316A"/>
    <w:rsid w:val="00BA33CC"/>
    <w:rsid w:val="00BA4546"/>
    <w:rsid w:val="00BA4CAD"/>
    <w:rsid w:val="00BA68AE"/>
    <w:rsid w:val="00BA6B30"/>
    <w:rsid w:val="00BA6D76"/>
    <w:rsid w:val="00BA7C67"/>
    <w:rsid w:val="00BB0DC6"/>
    <w:rsid w:val="00BB114F"/>
    <w:rsid w:val="00BB19CD"/>
    <w:rsid w:val="00BB1F10"/>
    <w:rsid w:val="00BB2056"/>
    <w:rsid w:val="00BB31E5"/>
    <w:rsid w:val="00BB3AED"/>
    <w:rsid w:val="00BB3D04"/>
    <w:rsid w:val="00BB41C7"/>
    <w:rsid w:val="00BB4ADF"/>
    <w:rsid w:val="00BB4D59"/>
    <w:rsid w:val="00BB72C8"/>
    <w:rsid w:val="00BB7606"/>
    <w:rsid w:val="00BC0BF1"/>
    <w:rsid w:val="00BC1C0D"/>
    <w:rsid w:val="00BC211A"/>
    <w:rsid w:val="00BC2CA8"/>
    <w:rsid w:val="00BC30AB"/>
    <w:rsid w:val="00BC3B85"/>
    <w:rsid w:val="00BC3DB0"/>
    <w:rsid w:val="00BC423C"/>
    <w:rsid w:val="00BC4750"/>
    <w:rsid w:val="00BC493B"/>
    <w:rsid w:val="00BC4A3F"/>
    <w:rsid w:val="00BC5806"/>
    <w:rsid w:val="00BC65D0"/>
    <w:rsid w:val="00BC6ABD"/>
    <w:rsid w:val="00BC7863"/>
    <w:rsid w:val="00BC7A0F"/>
    <w:rsid w:val="00BD002C"/>
    <w:rsid w:val="00BD091D"/>
    <w:rsid w:val="00BD0E6C"/>
    <w:rsid w:val="00BD1F15"/>
    <w:rsid w:val="00BD235D"/>
    <w:rsid w:val="00BD2A16"/>
    <w:rsid w:val="00BD2B68"/>
    <w:rsid w:val="00BD5676"/>
    <w:rsid w:val="00BD60FA"/>
    <w:rsid w:val="00BD6464"/>
    <w:rsid w:val="00BD673C"/>
    <w:rsid w:val="00BD7156"/>
    <w:rsid w:val="00BE02DC"/>
    <w:rsid w:val="00BE1BDA"/>
    <w:rsid w:val="00BE226F"/>
    <w:rsid w:val="00BE37CA"/>
    <w:rsid w:val="00BE3879"/>
    <w:rsid w:val="00BE3AF5"/>
    <w:rsid w:val="00BE53C6"/>
    <w:rsid w:val="00BE65AF"/>
    <w:rsid w:val="00BE7966"/>
    <w:rsid w:val="00BF175E"/>
    <w:rsid w:val="00BF205B"/>
    <w:rsid w:val="00BF229D"/>
    <w:rsid w:val="00BF2B75"/>
    <w:rsid w:val="00BF2D83"/>
    <w:rsid w:val="00BF35E7"/>
    <w:rsid w:val="00BF36F8"/>
    <w:rsid w:val="00BF3943"/>
    <w:rsid w:val="00BF3E75"/>
    <w:rsid w:val="00BF4B8D"/>
    <w:rsid w:val="00BF620D"/>
    <w:rsid w:val="00C00409"/>
    <w:rsid w:val="00C00E35"/>
    <w:rsid w:val="00C013C1"/>
    <w:rsid w:val="00C01917"/>
    <w:rsid w:val="00C02CF5"/>
    <w:rsid w:val="00C031C8"/>
    <w:rsid w:val="00C033E0"/>
    <w:rsid w:val="00C047AF"/>
    <w:rsid w:val="00C05062"/>
    <w:rsid w:val="00C05B30"/>
    <w:rsid w:val="00C05DC7"/>
    <w:rsid w:val="00C06E5B"/>
    <w:rsid w:val="00C07369"/>
    <w:rsid w:val="00C07940"/>
    <w:rsid w:val="00C07EC7"/>
    <w:rsid w:val="00C104B7"/>
    <w:rsid w:val="00C11117"/>
    <w:rsid w:val="00C116AF"/>
    <w:rsid w:val="00C11B6D"/>
    <w:rsid w:val="00C11FFB"/>
    <w:rsid w:val="00C12B9E"/>
    <w:rsid w:val="00C13879"/>
    <w:rsid w:val="00C158DD"/>
    <w:rsid w:val="00C15993"/>
    <w:rsid w:val="00C1635D"/>
    <w:rsid w:val="00C16894"/>
    <w:rsid w:val="00C16E4B"/>
    <w:rsid w:val="00C21319"/>
    <w:rsid w:val="00C2134C"/>
    <w:rsid w:val="00C21C97"/>
    <w:rsid w:val="00C22C6C"/>
    <w:rsid w:val="00C231D8"/>
    <w:rsid w:val="00C238D6"/>
    <w:rsid w:val="00C2390F"/>
    <w:rsid w:val="00C25199"/>
    <w:rsid w:val="00C251CD"/>
    <w:rsid w:val="00C256EF"/>
    <w:rsid w:val="00C26860"/>
    <w:rsid w:val="00C2686E"/>
    <w:rsid w:val="00C268F2"/>
    <w:rsid w:val="00C27431"/>
    <w:rsid w:val="00C27A14"/>
    <w:rsid w:val="00C3096C"/>
    <w:rsid w:val="00C30D9F"/>
    <w:rsid w:val="00C30DF3"/>
    <w:rsid w:val="00C316E2"/>
    <w:rsid w:val="00C318FF"/>
    <w:rsid w:val="00C32721"/>
    <w:rsid w:val="00C32B91"/>
    <w:rsid w:val="00C33FCE"/>
    <w:rsid w:val="00C361D8"/>
    <w:rsid w:val="00C36363"/>
    <w:rsid w:val="00C36390"/>
    <w:rsid w:val="00C379CF"/>
    <w:rsid w:val="00C41D7E"/>
    <w:rsid w:val="00C4264D"/>
    <w:rsid w:val="00C42C7F"/>
    <w:rsid w:val="00C42EAB"/>
    <w:rsid w:val="00C42F59"/>
    <w:rsid w:val="00C4413D"/>
    <w:rsid w:val="00C443A9"/>
    <w:rsid w:val="00C44E91"/>
    <w:rsid w:val="00C45012"/>
    <w:rsid w:val="00C47315"/>
    <w:rsid w:val="00C473D6"/>
    <w:rsid w:val="00C4764F"/>
    <w:rsid w:val="00C5063C"/>
    <w:rsid w:val="00C51326"/>
    <w:rsid w:val="00C51988"/>
    <w:rsid w:val="00C523B6"/>
    <w:rsid w:val="00C53DCE"/>
    <w:rsid w:val="00C55064"/>
    <w:rsid w:val="00C55A87"/>
    <w:rsid w:val="00C55B35"/>
    <w:rsid w:val="00C5608C"/>
    <w:rsid w:val="00C5614F"/>
    <w:rsid w:val="00C56CB9"/>
    <w:rsid w:val="00C56D3A"/>
    <w:rsid w:val="00C5743D"/>
    <w:rsid w:val="00C576E1"/>
    <w:rsid w:val="00C57B7F"/>
    <w:rsid w:val="00C57F77"/>
    <w:rsid w:val="00C60BCB"/>
    <w:rsid w:val="00C60DCA"/>
    <w:rsid w:val="00C621A8"/>
    <w:rsid w:val="00C62735"/>
    <w:rsid w:val="00C630DE"/>
    <w:rsid w:val="00C63854"/>
    <w:rsid w:val="00C63B1C"/>
    <w:rsid w:val="00C63DE7"/>
    <w:rsid w:val="00C66223"/>
    <w:rsid w:val="00C6757F"/>
    <w:rsid w:val="00C67D54"/>
    <w:rsid w:val="00C70EB0"/>
    <w:rsid w:val="00C71C48"/>
    <w:rsid w:val="00C727D7"/>
    <w:rsid w:val="00C728B0"/>
    <w:rsid w:val="00C72CD8"/>
    <w:rsid w:val="00C735AE"/>
    <w:rsid w:val="00C7386A"/>
    <w:rsid w:val="00C7389B"/>
    <w:rsid w:val="00C73B0F"/>
    <w:rsid w:val="00C73EA2"/>
    <w:rsid w:val="00C73EAA"/>
    <w:rsid w:val="00C740BB"/>
    <w:rsid w:val="00C74CDF"/>
    <w:rsid w:val="00C7507F"/>
    <w:rsid w:val="00C757E1"/>
    <w:rsid w:val="00C760BC"/>
    <w:rsid w:val="00C769E9"/>
    <w:rsid w:val="00C76CF2"/>
    <w:rsid w:val="00C8192E"/>
    <w:rsid w:val="00C83A6A"/>
    <w:rsid w:val="00C83BC5"/>
    <w:rsid w:val="00C84489"/>
    <w:rsid w:val="00C849A3"/>
    <w:rsid w:val="00C84F2D"/>
    <w:rsid w:val="00C851C2"/>
    <w:rsid w:val="00C85897"/>
    <w:rsid w:val="00C862FA"/>
    <w:rsid w:val="00C8747F"/>
    <w:rsid w:val="00C915CF"/>
    <w:rsid w:val="00C91840"/>
    <w:rsid w:val="00C9353D"/>
    <w:rsid w:val="00C94143"/>
    <w:rsid w:val="00C97411"/>
    <w:rsid w:val="00C97839"/>
    <w:rsid w:val="00C97953"/>
    <w:rsid w:val="00C97D5C"/>
    <w:rsid w:val="00C97D7A"/>
    <w:rsid w:val="00C97D83"/>
    <w:rsid w:val="00CA2071"/>
    <w:rsid w:val="00CA2298"/>
    <w:rsid w:val="00CA2C8C"/>
    <w:rsid w:val="00CA2DB2"/>
    <w:rsid w:val="00CA4204"/>
    <w:rsid w:val="00CA4937"/>
    <w:rsid w:val="00CA559A"/>
    <w:rsid w:val="00CB0DA0"/>
    <w:rsid w:val="00CB15BE"/>
    <w:rsid w:val="00CB283A"/>
    <w:rsid w:val="00CB2A64"/>
    <w:rsid w:val="00CB37C1"/>
    <w:rsid w:val="00CB4EA0"/>
    <w:rsid w:val="00CB5164"/>
    <w:rsid w:val="00CB5499"/>
    <w:rsid w:val="00CB5AF3"/>
    <w:rsid w:val="00CB5B95"/>
    <w:rsid w:val="00CB5D21"/>
    <w:rsid w:val="00CB65F6"/>
    <w:rsid w:val="00CB6D7F"/>
    <w:rsid w:val="00CB710A"/>
    <w:rsid w:val="00CC0C05"/>
    <w:rsid w:val="00CC0E80"/>
    <w:rsid w:val="00CC118F"/>
    <w:rsid w:val="00CC13C9"/>
    <w:rsid w:val="00CC17DB"/>
    <w:rsid w:val="00CC193A"/>
    <w:rsid w:val="00CC31CF"/>
    <w:rsid w:val="00CC34E6"/>
    <w:rsid w:val="00CC3C19"/>
    <w:rsid w:val="00CC4BDD"/>
    <w:rsid w:val="00CC4D58"/>
    <w:rsid w:val="00CC518A"/>
    <w:rsid w:val="00CC674F"/>
    <w:rsid w:val="00CC6FC8"/>
    <w:rsid w:val="00CD0BBD"/>
    <w:rsid w:val="00CD0EF1"/>
    <w:rsid w:val="00CD1311"/>
    <w:rsid w:val="00CD288D"/>
    <w:rsid w:val="00CD345C"/>
    <w:rsid w:val="00CD3B8C"/>
    <w:rsid w:val="00CD3FC7"/>
    <w:rsid w:val="00CD4ED9"/>
    <w:rsid w:val="00CD50BD"/>
    <w:rsid w:val="00CD66BE"/>
    <w:rsid w:val="00CD7F53"/>
    <w:rsid w:val="00CE01C2"/>
    <w:rsid w:val="00CE0A82"/>
    <w:rsid w:val="00CE1479"/>
    <w:rsid w:val="00CE1551"/>
    <w:rsid w:val="00CE19D7"/>
    <w:rsid w:val="00CE2252"/>
    <w:rsid w:val="00CE2B25"/>
    <w:rsid w:val="00CE4481"/>
    <w:rsid w:val="00CE44BA"/>
    <w:rsid w:val="00CE5DCD"/>
    <w:rsid w:val="00CE73BB"/>
    <w:rsid w:val="00CF01EE"/>
    <w:rsid w:val="00CF03D9"/>
    <w:rsid w:val="00CF0560"/>
    <w:rsid w:val="00CF0790"/>
    <w:rsid w:val="00CF29E7"/>
    <w:rsid w:val="00CF2A9B"/>
    <w:rsid w:val="00CF4559"/>
    <w:rsid w:val="00CF50A9"/>
    <w:rsid w:val="00CF5409"/>
    <w:rsid w:val="00CF629C"/>
    <w:rsid w:val="00CF71DD"/>
    <w:rsid w:val="00CF7873"/>
    <w:rsid w:val="00D00968"/>
    <w:rsid w:val="00D00A21"/>
    <w:rsid w:val="00D01800"/>
    <w:rsid w:val="00D01A29"/>
    <w:rsid w:val="00D022DB"/>
    <w:rsid w:val="00D0231F"/>
    <w:rsid w:val="00D02D5D"/>
    <w:rsid w:val="00D02F08"/>
    <w:rsid w:val="00D03BB7"/>
    <w:rsid w:val="00D043BC"/>
    <w:rsid w:val="00D050D6"/>
    <w:rsid w:val="00D064EA"/>
    <w:rsid w:val="00D066B3"/>
    <w:rsid w:val="00D066C6"/>
    <w:rsid w:val="00D06EED"/>
    <w:rsid w:val="00D075C3"/>
    <w:rsid w:val="00D0788D"/>
    <w:rsid w:val="00D10BA1"/>
    <w:rsid w:val="00D11042"/>
    <w:rsid w:val="00D1146E"/>
    <w:rsid w:val="00D11797"/>
    <w:rsid w:val="00D1247C"/>
    <w:rsid w:val="00D12BAE"/>
    <w:rsid w:val="00D12CDE"/>
    <w:rsid w:val="00D12F93"/>
    <w:rsid w:val="00D13F5D"/>
    <w:rsid w:val="00D141FC"/>
    <w:rsid w:val="00D1454C"/>
    <w:rsid w:val="00D154E6"/>
    <w:rsid w:val="00D15F8F"/>
    <w:rsid w:val="00D16267"/>
    <w:rsid w:val="00D1659A"/>
    <w:rsid w:val="00D17560"/>
    <w:rsid w:val="00D21A32"/>
    <w:rsid w:val="00D21C0B"/>
    <w:rsid w:val="00D21F43"/>
    <w:rsid w:val="00D23904"/>
    <w:rsid w:val="00D23B24"/>
    <w:rsid w:val="00D23EEA"/>
    <w:rsid w:val="00D2437E"/>
    <w:rsid w:val="00D254DA"/>
    <w:rsid w:val="00D2566E"/>
    <w:rsid w:val="00D25A67"/>
    <w:rsid w:val="00D25F7E"/>
    <w:rsid w:val="00D26028"/>
    <w:rsid w:val="00D2722A"/>
    <w:rsid w:val="00D27908"/>
    <w:rsid w:val="00D32816"/>
    <w:rsid w:val="00D338C2"/>
    <w:rsid w:val="00D347DC"/>
    <w:rsid w:val="00D3497C"/>
    <w:rsid w:val="00D3538D"/>
    <w:rsid w:val="00D37BFE"/>
    <w:rsid w:val="00D413FC"/>
    <w:rsid w:val="00D41B7E"/>
    <w:rsid w:val="00D4240F"/>
    <w:rsid w:val="00D430DE"/>
    <w:rsid w:val="00D43305"/>
    <w:rsid w:val="00D437F5"/>
    <w:rsid w:val="00D4405E"/>
    <w:rsid w:val="00D46F8C"/>
    <w:rsid w:val="00D4724A"/>
    <w:rsid w:val="00D476F2"/>
    <w:rsid w:val="00D47788"/>
    <w:rsid w:val="00D50C9B"/>
    <w:rsid w:val="00D51E9A"/>
    <w:rsid w:val="00D525FD"/>
    <w:rsid w:val="00D53C58"/>
    <w:rsid w:val="00D547C6"/>
    <w:rsid w:val="00D56007"/>
    <w:rsid w:val="00D561CF"/>
    <w:rsid w:val="00D56AE4"/>
    <w:rsid w:val="00D60312"/>
    <w:rsid w:val="00D60A92"/>
    <w:rsid w:val="00D60D8F"/>
    <w:rsid w:val="00D62953"/>
    <w:rsid w:val="00D63594"/>
    <w:rsid w:val="00D63A01"/>
    <w:rsid w:val="00D65803"/>
    <w:rsid w:val="00D65834"/>
    <w:rsid w:val="00D658F8"/>
    <w:rsid w:val="00D65A4B"/>
    <w:rsid w:val="00D67FCF"/>
    <w:rsid w:val="00D70512"/>
    <w:rsid w:val="00D717A1"/>
    <w:rsid w:val="00D73A2C"/>
    <w:rsid w:val="00D73CAA"/>
    <w:rsid w:val="00D74621"/>
    <w:rsid w:val="00D760AF"/>
    <w:rsid w:val="00D7626D"/>
    <w:rsid w:val="00D76A25"/>
    <w:rsid w:val="00D76B3B"/>
    <w:rsid w:val="00D805DD"/>
    <w:rsid w:val="00D80AE2"/>
    <w:rsid w:val="00D82135"/>
    <w:rsid w:val="00D82A7B"/>
    <w:rsid w:val="00D8422A"/>
    <w:rsid w:val="00D84F92"/>
    <w:rsid w:val="00D854B8"/>
    <w:rsid w:val="00D854CA"/>
    <w:rsid w:val="00D86443"/>
    <w:rsid w:val="00D86D8A"/>
    <w:rsid w:val="00D86E22"/>
    <w:rsid w:val="00D8774F"/>
    <w:rsid w:val="00D87B9C"/>
    <w:rsid w:val="00D90219"/>
    <w:rsid w:val="00D9042B"/>
    <w:rsid w:val="00D90A55"/>
    <w:rsid w:val="00D91C8C"/>
    <w:rsid w:val="00D929BA"/>
    <w:rsid w:val="00D92B86"/>
    <w:rsid w:val="00D93204"/>
    <w:rsid w:val="00D942D4"/>
    <w:rsid w:val="00D9524A"/>
    <w:rsid w:val="00D9581E"/>
    <w:rsid w:val="00D95ED7"/>
    <w:rsid w:val="00D972C2"/>
    <w:rsid w:val="00D97B70"/>
    <w:rsid w:val="00D97CE6"/>
    <w:rsid w:val="00D97EE5"/>
    <w:rsid w:val="00D97F14"/>
    <w:rsid w:val="00DA1A56"/>
    <w:rsid w:val="00DA1BDF"/>
    <w:rsid w:val="00DA1C12"/>
    <w:rsid w:val="00DA1CCB"/>
    <w:rsid w:val="00DA26A3"/>
    <w:rsid w:val="00DA2AC6"/>
    <w:rsid w:val="00DA33F2"/>
    <w:rsid w:val="00DA35D9"/>
    <w:rsid w:val="00DA4755"/>
    <w:rsid w:val="00DA6761"/>
    <w:rsid w:val="00DA6811"/>
    <w:rsid w:val="00DB011E"/>
    <w:rsid w:val="00DB035E"/>
    <w:rsid w:val="00DB1D9D"/>
    <w:rsid w:val="00DB1DB2"/>
    <w:rsid w:val="00DB29A6"/>
    <w:rsid w:val="00DB3908"/>
    <w:rsid w:val="00DB3A08"/>
    <w:rsid w:val="00DB3D6A"/>
    <w:rsid w:val="00DB3D8B"/>
    <w:rsid w:val="00DB4240"/>
    <w:rsid w:val="00DB4F40"/>
    <w:rsid w:val="00DB66D6"/>
    <w:rsid w:val="00DB6D5D"/>
    <w:rsid w:val="00DC008C"/>
    <w:rsid w:val="00DC180F"/>
    <w:rsid w:val="00DC1882"/>
    <w:rsid w:val="00DC1BBA"/>
    <w:rsid w:val="00DC2406"/>
    <w:rsid w:val="00DC3B57"/>
    <w:rsid w:val="00DC4230"/>
    <w:rsid w:val="00DC480A"/>
    <w:rsid w:val="00DC55FC"/>
    <w:rsid w:val="00DC6F84"/>
    <w:rsid w:val="00DC7853"/>
    <w:rsid w:val="00DD0933"/>
    <w:rsid w:val="00DD1102"/>
    <w:rsid w:val="00DD12CF"/>
    <w:rsid w:val="00DD15FF"/>
    <w:rsid w:val="00DD19B3"/>
    <w:rsid w:val="00DD1B75"/>
    <w:rsid w:val="00DD1E0B"/>
    <w:rsid w:val="00DD220D"/>
    <w:rsid w:val="00DD2DDF"/>
    <w:rsid w:val="00DD3182"/>
    <w:rsid w:val="00DD3E7F"/>
    <w:rsid w:val="00DD41C7"/>
    <w:rsid w:val="00DD4F92"/>
    <w:rsid w:val="00DD5487"/>
    <w:rsid w:val="00DD58CF"/>
    <w:rsid w:val="00DD7AD0"/>
    <w:rsid w:val="00DE111D"/>
    <w:rsid w:val="00DE4069"/>
    <w:rsid w:val="00DE486B"/>
    <w:rsid w:val="00DE4991"/>
    <w:rsid w:val="00DF0835"/>
    <w:rsid w:val="00DF086A"/>
    <w:rsid w:val="00DF08DB"/>
    <w:rsid w:val="00DF0DDA"/>
    <w:rsid w:val="00DF13E7"/>
    <w:rsid w:val="00DF17E7"/>
    <w:rsid w:val="00DF1FB3"/>
    <w:rsid w:val="00DF25FB"/>
    <w:rsid w:val="00DF2B5B"/>
    <w:rsid w:val="00DF316A"/>
    <w:rsid w:val="00DF3732"/>
    <w:rsid w:val="00DF3985"/>
    <w:rsid w:val="00DF3DF9"/>
    <w:rsid w:val="00DF44CE"/>
    <w:rsid w:val="00DF474E"/>
    <w:rsid w:val="00DF67FC"/>
    <w:rsid w:val="00DF7323"/>
    <w:rsid w:val="00E00172"/>
    <w:rsid w:val="00E012CB"/>
    <w:rsid w:val="00E020D0"/>
    <w:rsid w:val="00E025E7"/>
    <w:rsid w:val="00E0343B"/>
    <w:rsid w:val="00E03999"/>
    <w:rsid w:val="00E050FF"/>
    <w:rsid w:val="00E05975"/>
    <w:rsid w:val="00E07238"/>
    <w:rsid w:val="00E0738D"/>
    <w:rsid w:val="00E102F9"/>
    <w:rsid w:val="00E11A93"/>
    <w:rsid w:val="00E14707"/>
    <w:rsid w:val="00E15163"/>
    <w:rsid w:val="00E1540A"/>
    <w:rsid w:val="00E15A17"/>
    <w:rsid w:val="00E1615C"/>
    <w:rsid w:val="00E1640C"/>
    <w:rsid w:val="00E16ED0"/>
    <w:rsid w:val="00E17567"/>
    <w:rsid w:val="00E179B5"/>
    <w:rsid w:val="00E200A1"/>
    <w:rsid w:val="00E20216"/>
    <w:rsid w:val="00E20BF8"/>
    <w:rsid w:val="00E21066"/>
    <w:rsid w:val="00E2232F"/>
    <w:rsid w:val="00E22337"/>
    <w:rsid w:val="00E23395"/>
    <w:rsid w:val="00E244E6"/>
    <w:rsid w:val="00E25930"/>
    <w:rsid w:val="00E27B8E"/>
    <w:rsid w:val="00E27C95"/>
    <w:rsid w:val="00E30CB5"/>
    <w:rsid w:val="00E31338"/>
    <w:rsid w:val="00E31B0E"/>
    <w:rsid w:val="00E3252D"/>
    <w:rsid w:val="00E32664"/>
    <w:rsid w:val="00E32DFA"/>
    <w:rsid w:val="00E33AF3"/>
    <w:rsid w:val="00E34247"/>
    <w:rsid w:val="00E3443A"/>
    <w:rsid w:val="00E346B4"/>
    <w:rsid w:val="00E349CE"/>
    <w:rsid w:val="00E3502E"/>
    <w:rsid w:val="00E357AF"/>
    <w:rsid w:val="00E35C4E"/>
    <w:rsid w:val="00E362E1"/>
    <w:rsid w:val="00E36D11"/>
    <w:rsid w:val="00E3749C"/>
    <w:rsid w:val="00E37EB9"/>
    <w:rsid w:val="00E403D6"/>
    <w:rsid w:val="00E407A6"/>
    <w:rsid w:val="00E407B7"/>
    <w:rsid w:val="00E40CA8"/>
    <w:rsid w:val="00E40DA8"/>
    <w:rsid w:val="00E417E9"/>
    <w:rsid w:val="00E41F2B"/>
    <w:rsid w:val="00E424CD"/>
    <w:rsid w:val="00E46025"/>
    <w:rsid w:val="00E47B63"/>
    <w:rsid w:val="00E525FC"/>
    <w:rsid w:val="00E5405A"/>
    <w:rsid w:val="00E544D3"/>
    <w:rsid w:val="00E57BC5"/>
    <w:rsid w:val="00E62218"/>
    <w:rsid w:val="00E62363"/>
    <w:rsid w:val="00E62367"/>
    <w:rsid w:val="00E661D4"/>
    <w:rsid w:val="00E66302"/>
    <w:rsid w:val="00E66B4E"/>
    <w:rsid w:val="00E67469"/>
    <w:rsid w:val="00E6793A"/>
    <w:rsid w:val="00E704C5"/>
    <w:rsid w:val="00E72022"/>
    <w:rsid w:val="00E72CFD"/>
    <w:rsid w:val="00E73208"/>
    <w:rsid w:val="00E73D98"/>
    <w:rsid w:val="00E75024"/>
    <w:rsid w:val="00E7545A"/>
    <w:rsid w:val="00E7723D"/>
    <w:rsid w:val="00E773D5"/>
    <w:rsid w:val="00E80045"/>
    <w:rsid w:val="00E804BD"/>
    <w:rsid w:val="00E805AA"/>
    <w:rsid w:val="00E81301"/>
    <w:rsid w:val="00E82231"/>
    <w:rsid w:val="00E82358"/>
    <w:rsid w:val="00E83A0D"/>
    <w:rsid w:val="00E83D85"/>
    <w:rsid w:val="00E854E3"/>
    <w:rsid w:val="00E856A6"/>
    <w:rsid w:val="00E856EC"/>
    <w:rsid w:val="00E85CA2"/>
    <w:rsid w:val="00E87E5F"/>
    <w:rsid w:val="00E90D3E"/>
    <w:rsid w:val="00E91ECC"/>
    <w:rsid w:val="00E92BBB"/>
    <w:rsid w:val="00E92D1D"/>
    <w:rsid w:val="00E93B14"/>
    <w:rsid w:val="00E944AD"/>
    <w:rsid w:val="00E94A1A"/>
    <w:rsid w:val="00E94BBC"/>
    <w:rsid w:val="00E9726D"/>
    <w:rsid w:val="00EA089B"/>
    <w:rsid w:val="00EA0C6E"/>
    <w:rsid w:val="00EA1332"/>
    <w:rsid w:val="00EA231F"/>
    <w:rsid w:val="00EA2A2B"/>
    <w:rsid w:val="00EA2C2C"/>
    <w:rsid w:val="00EA3820"/>
    <w:rsid w:val="00EA3846"/>
    <w:rsid w:val="00EA4073"/>
    <w:rsid w:val="00EA4539"/>
    <w:rsid w:val="00EA4578"/>
    <w:rsid w:val="00EA4DD0"/>
    <w:rsid w:val="00EA5F34"/>
    <w:rsid w:val="00EA6D51"/>
    <w:rsid w:val="00EA7A07"/>
    <w:rsid w:val="00EA7F0D"/>
    <w:rsid w:val="00EB0205"/>
    <w:rsid w:val="00EB04D7"/>
    <w:rsid w:val="00EB1765"/>
    <w:rsid w:val="00EB1F51"/>
    <w:rsid w:val="00EB2493"/>
    <w:rsid w:val="00EB2781"/>
    <w:rsid w:val="00EB3622"/>
    <w:rsid w:val="00EB384B"/>
    <w:rsid w:val="00EB5178"/>
    <w:rsid w:val="00EB5F3F"/>
    <w:rsid w:val="00EB6A9F"/>
    <w:rsid w:val="00EB75B2"/>
    <w:rsid w:val="00EB79B4"/>
    <w:rsid w:val="00EC063D"/>
    <w:rsid w:val="00EC11C6"/>
    <w:rsid w:val="00EC180B"/>
    <w:rsid w:val="00EC19F2"/>
    <w:rsid w:val="00EC1BF4"/>
    <w:rsid w:val="00EC1D5C"/>
    <w:rsid w:val="00EC216F"/>
    <w:rsid w:val="00EC2A76"/>
    <w:rsid w:val="00EC3387"/>
    <w:rsid w:val="00EC58A5"/>
    <w:rsid w:val="00EC620A"/>
    <w:rsid w:val="00EC748E"/>
    <w:rsid w:val="00EC784F"/>
    <w:rsid w:val="00ED1B74"/>
    <w:rsid w:val="00ED305A"/>
    <w:rsid w:val="00ED3860"/>
    <w:rsid w:val="00ED3927"/>
    <w:rsid w:val="00ED4A67"/>
    <w:rsid w:val="00ED5DF4"/>
    <w:rsid w:val="00ED6971"/>
    <w:rsid w:val="00ED7594"/>
    <w:rsid w:val="00ED7A79"/>
    <w:rsid w:val="00ED7BA5"/>
    <w:rsid w:val="00ED7C29"/>
    <w:rsid w:val="00ED7C7C"/>
    <w:rsid w:val="00EE12EC"/>
    <w:rsid w:val="00EE1754"/>
    <w:rsid w:val="00EE349A"/>
    <w:rsid w:val="00EE34CA"/>
    <w:rsid w:val="00EE3599"/>
    <w:rsid w:val="00EE4CE1"/>
    <w:rsid w:val="00EE54B5"/>
    <w:rsid w:val="00EE6473"/>
    <w:rsid w:val="00EE662E"/>
    <w:rsid w:val="00EE6C6C"/>
    <w:rsid w:val="00EE7084"/>
    <w:rsid w:val="00EE7A51"/>
    <w:rsid w:val="00EF016E"/>
    <w:rsid w:val="00EF01FF"/>
    <w:rsid w:val="00EF0512"/>
    <w:rsid w:val="00EF1629"/>
    <w:rsid w:val="00EF20A3"/>
    <w:rsid w:val="00EF3AB1"/>
    <w:rsid w:val="00EF51F7"/>
    <w:rsid w:val="00EF5211"/>
    <w:rsid w:val="00EF5603"/>
    <w:rsid w:val="00EF5B3D"/>
    <w:rsid w:val="00EF66A2"/>
    <w:rsid w:val="00EF6710"/>
    <w:rsid w:val="00F00EB2"/>
    <w:rsid w:val="00F01923"/>
    <w:rsid w:val="00F022CF"/>
    <w:rsid w:val="00F02E6C"/>
    <w:rsid w:val="00F03A0C"/>
    <w:rsid w:val="00F03DA7"/>
    <w:rsid w:val="00F04245"/>
    <w:rsid w:val="00F0458C"/>
    <w:rsid w:val="00F0534E"/>
    <w:rsid w:val="00F057E4"/>
    <w:rsid w:val="00F063B5"/>
    <w:rsid w:val="00F07B74"/>
    <w:rsid w:val="00F10B44"/>
    <w:rsid w:val="00F11275"/>
    <w:rsid w:val="00F11989"/>
    <w:rsid w:val="00F11D21"/>
    <w:rsid w:val="00F12107"/>
    <w:rsid w:val="00F1233C"/>
    <w:rsid w:val="00F12CB8"/>
    <w:rsid w:val="00F1326E"/>
    <w:rsid w:val="00F13BB7"/>
    <w:rsid w:val="00F176DC"/>
    <w:rsid w:val="00F206A5"/>
    <w:rsid w:val="00F20B82"/>
    <w:rsid w:val="00F21D46"/>
    <w:rsid w:val="00F21F87"/>
    <w:rsid w:val="00F235C4"/>
    <w:rsid w:val="00F23C28"/>
    <w:rsid w:val="00F24184"/>
    <w:rsid w:val="00F2520E"/>
    <w:rsid w:val="00F257EC"/>
    <w:rsid w:val="00F2599C"/>
    <w:rsid w:val="00F263DE"/>
    <w:rsid w:val="00F2656A"/>
    <w:rsid w:val="00F31CAD"/>
    <w:rsid w:val="00F31DCA"/>
    <w:rsid w:val="00F31DE2"/>
    <w:rsid w:val="00F33047"/>
    <w:rsid w:val="00F33410"/>
    <w:rsid w:val="00F3399C"/>
    <w:rsid w:val="00F33D6C"/>
    <w:rsid w:val="00F33DAD"/>
    <w:rsid w:val="00F34806"/>
    <w:rsid w:val="00F34939"/>
    <w:rsid w:val="00F3493A"/>
    <w:rsid w:val="00F34A05"/>
    <w:rsid w:val="00F34B40"/>
    <w:rsid w:val="00F35C25"/>
    <w:rsid w:val="00F3604A"/>
    <w:rsid w:val="00F37366"/>
    <w:rsid w:val="00F378F9"/>
    <w:rsid w:val="00F40848"/>
    <w:rsid w:val="00F417A6"/>
    <w:rsid w:val="00F4217F"/>
    <w:rsid w:val="00F4282E"/>
    <w:rsid w:val="00F428D8"/>
    <w:rsid w:val="00F440EE"/>
    <w:rsid w:val="00F4469A"/>
    <w:rsid w:val="00F44DEF"/>
    <w:rsid w:val="00F44E20"/>
    <w:rsid w:val="00F45966"/>
    <w:rsid w:val="00F47656"/>
    <w:rsid w:val="00F477B2"/>
    <w:rsid w:val="00F47DB9"/>
    <w:rsid w:val="00F50A03"/>
    <w:rsid w:val="00F5334A"/>
    <w:rsid w:val="00F53DFE"/>
    <w:rsid w:val="00F53FA8"/>
    <w:rsid w:val="00F55448"/>
    <w:rsid w:val="00F55C2A"/>
    <w:rsid w:val="00F5672B"/>
    <w:rsid w:val="00F5683F"/>
    <w:rsid w:val="00F60F39"/>
    <w:rsid w:val="00F61A9D"/>
    <w:rsid w:val="00F625A7"/>
    <w:rsid w:val="00F62CFB"/>
    <w:rsid w:val="00F62EFD"/>
    <w:rsid w:val="00F63CBA"/>
    <w:rsid w:val="00F64AB4"/>
    <w:rsid w:val="00F651F8"/>
    <w:rsid w:val="00F65DEE"/>
    <w:rsid w:val="00F6675B"/>
    <w:rsid w:val="00F67606"/>
    <w:rsid w:val="00F676AB"/>
    <w:rsid w:val="00F67DA5"/>
    <w:rsid w:val="00F70249"/>
    <w:rsid w:val="00F73B04"/>
    <w:rsid w:val="00F74C8C"/>
    <w:rsid w:val="00F74FE9"/>
    <w:rsid w:val="00F76C34"/>
    <w:rsid w:val="00F7783C"/>
    <w:rsid w:val="00F80819"/>
    <w:rsid w:val="00F80859"/>
    <w:rsid w:val="00F826BC"/>
    <w:rsid w:val="00F83663"/>
    <w:rsid w:val="00F838AC"/>
    <w:rsid w:val="00F8439E"/>
    <w:rsid w:val="00F846F0"/>
    <w:rsid w:val="00F85285"/>
    <w:rsid w:val="00F853EE"/>
    <w:rsid w:val="00F85461"/>
    <w:rsid w:val="00F874A2"/>
    <w:rsid w:val="00F87E2D"/>
    <w:rsid w:val="00F9011F"/>
    <w:rsid w:val="00F90323"/>
    <w:rsid w:val="00F90BD9"/>
    <w:rsid w:val="00F90E35"/>
    <w:rsid w:val="00F90FF9"/>
    <w:rsid w:val="00F9161F"/>
    <w:rsid w:val="00F9312D"/>
    <w:rsid w:val="00F93278"/>
    <w:rsid w:val="00F93D47"/>
    <w:rsid w:val="00F9442F"/>
    <w:rsid w:val="00F94D9D"/>
    <w:rsid w:val="00F9563C"/>
    <w:rsid w:val="00F95FBF"/>
    <w:rsid w:val="00F97785"/>
    <w:rsid w:val="00FA0604"/>
    <w:rsid w:val="00FA086D"/>
    <w:rsid w:val="00FA0C42"/>
    <w:rsid w:val="00FA1C8A"/>
    <w:rsid w:val="00FA1D20"/>
    <w:rsid w:val="00FA1E7F"/>
    <w:rsid w:val="00FA219A"/>
    <w:rsid w:val="00FA2387"/>
    <w:rsid w:val="00FA28E4"/>
    <w:rsid w:val="00FA3185"/>
    <w:rsid w:val="00FA35C4"/>
    <w:rsid w:val="00FA415E"/>
    <w:rsid w:val="00FA4298"/>
    <w:rsid w:val="00FA4863"/>
    <w:rsid w:val="00FA4CD3"/>
    <w:rsid w:val="00FA642B"/>
    <w:rsid w:val="00FA689B"/>
    <w:rsid w:val="00FA6CCC"/>
    <w:rsid w:val="00FB0484"/>
    <w:rsid w:val="00FB1B3F"/>
    <w:rsid w:val="00FB3496"/>
    <w:rsid w:val="00FB4C3D"/>
    <w:rsid w:val="00FB6CC6"/>
    <w:rsid w:val="00FB7520"/>
    <w:rsid w:val="00FC0674"/>
    <w:rsid w:val="00FC0C01"/>
    <w:rsid w:val="00FC0CF3"/>
    <w:rsid w:val="00FC18C3"/>
    <w:rsid w:val="00FC302B"/>
    <w:rsid w:val="00FC33BF"/>
    <w:rsid w:val="00FC422A"/>
    <w:rsid w:val="00FD0034"/>
    <w:rsid w:val="00FD16E4"/>
    <w:rsid w:val="00FD18F9"/>
    <w:rsid w:val="00FD2734"/>
    <w:rsid w:val="00FD2DB1"/>
    <w:rsid w:val="00FD4285"/>
    <w:rsid w:val="00FD5537"/>
    <w:rsid w:val="00FD61DE"/>
    <w:rsid w:val="00FD7070"/>
    <w:rsid w:val="00FD70BC"/>
    <w:rsid w:val="00FD79EA"/>
    <w:rsid w:val="00FD7AE1"/>
    <w:rsid w:val="00FE0669"/>
    <w:rsid w:val="00FE4EEC"/>
    <w:rsid w:val="00FE4F80"/>
    <w:rsid w:val="00FE7535"/>
    <w:rsid w:val="00FF0703"/>
    <w:rsid w:val="00FF0B8D"/>
    <w:rsid w:val="00FF202D"/>
    <w:rsid w:val="00FF3581"/>
    <w:rsid w:val="00FF3C9F"/>
    <w:rsid w:val="00FF4DBF"/>
    <w:rsid w:val="00FF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068499"/>
  <w15:docId w15:val="{562EDF74-7837-2E40-A6D9-04A6177D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6330A"/>
  </w:style>
  <w:style w:type="paragraph" w:styleId="Heading1">
    <w:name w:val="heading 1"/>
    <w:basedOn w:val="Normal"/>
    <w:link w:val="Heading1Char"/>
    <w:uiPriority w:val="9"/>
    <w:qFormat/>
    <w:rsid w:val="00AE7B4F"/>
    <w:pPr>
      <w:spacing w:before="100" w:beforeAutospacing="1" w:after="100" w:afterAutospacing="1" w:line="240" w:lineRule="auto"/>
      <w:outlineLvl w:val="0"/>
    </w:pPr>
    <w:rPr>
      <w:rFonts w:ascii="SimSun" w:eastAsia="SimSun" w:hAnsi="SimSun" w:cs="SimSun"/>
      <w:b/>
      <w:bCs/>
      <w:kern w:val="36"/>
      <w:sz w:val="48"/>
      <w:szCs w:val="48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2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1E02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E02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71E0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E0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E0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E0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E0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2D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A2DB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A2D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A2DB2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E7B4F"/>
    <w:rPr>
      <w:rFonts w:ascii="SimSun" w:eastAsia="SimSun" w:hAnsi="SimSun" w:cs="SimSun"/>
      <w:b/>
      <w:bCs/>
      <w:kern w:val="36"/>
      <w:sz w:val="48"/>
      <w:szCs w:val="48"/>
      <w:lang w:eastAsia="zh-CN"/>
    </w:rPr>
  </w:style>
  <w:style w:type="character" w:customStyle="1" w:styleId="apple-converted-space">
    <w:name w:val="apple-converted-space"/>
    <w:basedOn w:val="DefaultParagraphFont"/>
    <w:rsid w:val="00416F76"/>
  </w:style>
  <w:style w:type="character" w:styleId="Strong">
    <w:name w:val="Strong"/>
    <w:basedOn w:val="DefaultParagraphFont"/>
    <w:uiPriority w:val="22"/>
    <w:qFormat/>
    <w:rsid w:val="00416F76"/>
    <w:rPr>
      <w:b/>
      <w:bCs/>
    </w:rPr>
  </w:style>
  <w:style w:type="character" w:styleId="Emphasis">
    <w:name w:val="Emphasis"/>
    <w:basedOn w:val="DefaultParagraphFont"/>
    <w:uiPriority w:val="20"/>
    <w:qFormat/>
    <w:rsid w:val="00416F76"/>
    <w:rPr>
      <w:i/>
      <w:iCs/>
    </w:rPr>
  </w:style>
  <w:style w:type="paragraph" w:customStyle="1" w:styleId="EndNoteBibliography">
    <w:name w:val="EndNote Bibliography"/>
    <w:basedOn w:val="Normal"/>
    <w:link w:val="EndNoteBibliographyChar"/>
    <w:rsid w:val="008A7BCD"/>
    <w:pPr>
      <w:widowControl w:val="0"/>
      <w:spacing w:after="0" w:line="240" w:lineRule="auto"/>
      <w:jc w:val="both"/>
    </w:pPr>
    <w:rPr>
      <w:rFonts w:ascii="Calibri" w:hAnsi="Calibri"/>
      <w:noProof/>
      <w:kern w:val="2"/>
      <w:lang w:eastAsia="zh-CN"/>
    </w:rPr>
  </w:style>
  <w:style w:type="character" w:customStyle="1" w:styleId="EndNoteBibliographyChar">
    <w:name w:val="EndNote Bibliography Char"/>
    <w:basedOn w:val="DefaultParagraphFont"/>
    <w:link w:val="EndNoteBibliography"/>
    <w:rsid w:val="008A7BCD"/>
    <w:rPr>
      <w:rFonts w:ascii="Calibri" w:hAnsi="Calibri"/>
      <w:noProof/>
      <w:kern w:val="2"/>
      <w:lang w:eastAsia="zh-CN"/>
    </w:rPr>
  </w:style>
  <w:style w:type="paragraph" w:customStyle="1" w:styleId="EndNoteBibliographyTitle">
    <w:name w:val="EndNote Bibliography Title"/>
    <w:basedOn w:val="Normal"/>
    <w:link w:val="EndNoteBibliographyTitleChar"/>
    <w:rsid w:val="0017745A"/>
    <w:pPr>
      <w:spacing w:after="0"/>
      <w:jc w:val="center"/>
    </w:pPr>
    <w:rPr>
      <w:rFonts w:ascii="Calibri" w:hAnsi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7745A"/>
    <w:rPr>
      <w:rFonts w:ascii="Calibri" w:hAnsi="Calibri"/>
      <w:noProof/>
    </w:rPr>
  </w:style>
  <w:style w:type="paragraph" w:styleId="ListParagraph">
    <w:name w:val="List Paragraph"/>
    <w:basedOn w:val="Normal"/>
    <w:uiPriority w:val="34"/>
    <w:qFormat/>
    <w:rsid w:val="003B421F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F87E2D"/>
  </w:style>
  <w:style w:type="character" w:styleId="Hyperlink">
    <w:name w:val="Hyperlink"/>
    <w:basedOn w:val="DefaultParagraphFont"/>
    <w:uiPriority w:val="99"/>
    <w:unhideWhenUsed/>
    <w:rsid w:val="00624A35"/>
    <w:rPr>
      <w:color w:val="0000FF" w:themeColor="hyperlink"/>
      <w:u w:val="single"/>
    </w:rPr>
  </w:style>
  <w:style w:type="paragraph" w:customStyle="1" w:styleId="p1">
    <w:name w:val="p1"/>
    <w:basedOn w:val="Normal"/>
    <w:rsid w:val="0065565F"/>
    <w:pPr>
      <w:spacing w:after="0" w:line="240" w:lineRule="auto"/>
    </w:pPr>
    <w:rPr>
      <w:rFonts w:ascii="Helvetica" w:hAnsi="Helvetica" w:cs="Times New Roman"/>
      <w:color w:val="797979"/>
      <w:sz w:val="15"/>
      <w:szCs w:val="15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F25F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DF25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F25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umuye@hot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Resume%20Book__\1st%20Year%20Resumes\2013-2014\2014%20Resum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A0CCBA6-0B23-084E-B92C-1583A7F42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Z:\Resume Book__\1st Year Resumes\2013-2014\2014 Resume Template.dotx</Template>
  <TotalTime>1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Sarmento</dc:creator>
  <cp:keywords/>
  <dc:description/>
  <cp:lastModifiedBy>Muye Ru</cp:lastModifiedBy>
  <cp:revision>2</cp:revision>
  <cp:lastPrinted>2024-11-20T04:29:00Z</cp:lastPrinted>
  <dcterms:created xsi:type="dcterms:W3CDTF">2026-01-29T15:19:00Z</dcterms:created>
  <dcterms:modified xsi:type="dcterms:W3CDTF">2026-01-29T15:19:00Z</dcterms:modified>
</cp:coreProperties>
</file>